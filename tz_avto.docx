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44495C" w14:paraId="3099BB45" w14:textId="77777777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B2CC5B" w14:textId="77777777" w:rsidR="0044495C" w:rsidRPr="00345236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5690CE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FE0F31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44495C" w:rsidRPr="00272504" w14:paraId="4DCA472F" w14:textId="77777777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B21232" w14:textId="77777777" w:rsidR="0044495C" w:rsidRPr="00ED7A3E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70D0A0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00300B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дисциплины</w:t>
            </w:r>
          </w:p>
          <w:p w14:paraId="373FC607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___________ Долженкова М. Л.</w:t>
            </w:r>
          </w:p>
          <w:p w14:paraId="249CBE94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14:paraId="2C480AE9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14:paraId="62D749A2" w14:textId="77777777"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7830C682" w14:textId="77777777"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023C5055" w14:textId="77777777"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5EE27DF5" w14:textId="77777777"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3206F8DF" w14:textId="77777777"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50865DD3" w14:textId="77777777"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14:paraId="6419C69D" w14:textId="77777777" w:rsidR="0044495C" w:rsidRPr="00646136" w:rsidRDefault="0044495C" w:rsidP="0044495C">
      <w:pPr>
        <w:pStyle w:val="vguxTitleDocName"/>
        <w:ind w:right="849"/>
      </w:pPr>
      <w:r>
        <w:t>ТЕХНИЧЕСКОЕ ЗАДАНИЕ</w:t>
      </w:r>
    </w:p>
    <w:p w14:paraId="4BE56E7E" w14:textId="77777777" w:rsidR="0044495C" w:rsidRPr="000B3E41" w:rsidRDefault="0044495C" w:rsidP="0044495C">
      <w:pPr>
        <w:ind w:right="849" w:firstLine="0"/>
        <w:jc w:val="center"/>
      </w:pPr>
      <w:r>
        <w:t>на разработку</w:t>
      </w:r>
    </w:p>
    <w:p w14:paraId="3BCCC279" w14:textId="43E03F01" w:rsidR="0044495C" w:rsidRPr="000B3E41" w:rsidRDefault="0044495C" w:rsidP="0044495C">
      <w:pPr>
        <w:ind w:right="849" w:firstLine="0"/>
        <w:jc w:val="center"/>
      </w:pPr>
      <w:r>
        <w:t>информационной системы «</w:t>
      </w:r>
      <w:r w:rsidR="00236CC7">
        <w:t>Автоматизация планирования для контроля технического обслуживания и эксплуатации автомобиля</w:t>
      </w:r>
      <w:r>
        <w:t>»</w:t>
      </w:r>
    </w:p>
    <w:p w14:paraId="394D689C" w14:textId="77777777" w:rsidR="0044495C" w:rsidRPr="00646136" w:rsidRDefault="0044495C" w:rsidP="00ED7A3E">
      <w:pPr>
        <w:ind w:right="849" w:firstLine="0"/>
      </w:pPr>
    </w:p>
    <w:p w14:paraId="69B2FB8A" w14:textId="77777777" w:rsidR="0044495C" w:rsidRPr="00646136" w:rsidRDefault="0044495C" w:rsidP="0044495C">
      <w:pPr>
        <w:ind w:right="849"/>
      </w:pPr>
    </w:p>
    <w:p w14:paraId="1268D94B" w14:textId="77777777" w:rsidR="0044495C" w:rsidRPr="00646136" w:rsidRDefault="0044495C" w:rsidP="00ED7A3E">
      <w:pPr>
        <w:ind w:right="849" w:firstLine="0"/>
      </w:pPr>
    </w:p>
    <w:p w14:paraId="5B64C4E5" w14:textId="77777777" w:rsidR="0044495C" w:rsidRPr="00646136" w:rsidRDefault="0044495C" w:rsidP="00ED7A3E">
      <w:pPr>
        <w:ind w:right="849" w:firstLine="0"/>
      </w:pPr>
    </w:p>
    <w:p w14:paraId="43E27D4D" w14:textId="77777777" w:rsidR="0044495C" w:rsidRPr="00646136" w:rsidRDefault="0044495C" w:rsidP="00ED7A3E">
      <w:pPr>
        <w:ind w:right="849" w:firstLine="0"/>
      </w:pPr>
    </w:p>
    <w:p w14:paraId="62EDD354" w14:textId="77777777" w:rsidR="0044495C" w:rsidRPr="00646136" w:rsidRDefault="0044495C" w:rsidP="00ED7A3E">
      <w:pPr>
        <w:ind w:right="849" w:firstLine="0"/>
      </w:pPr>
    </w:p>
    <w:p w14:paraId="58D12DFB" w14:textId="77777777" w:rsidR="0044495C" w:rsidRDefault="0044495C" w:rsidP="00ED7A3E">
      <w:pPr>
        <w:ind w:right="849" w:firstLine="0"/>
      </w:pPr>
    </w:p>
    <w:p w14:paraId="6BDDE8AC" w14:textId="77777777" w:rsidR="00907269" w:rsidRPr="00646136" w:rsidRDefault="00907269" w:rsidP="00ED7A3E">
      <w:pPr>
        <w:ind w:right="849" w:firstLine="0"/>
      </w:pPr>
    </w:p>
    <w:p w14:paraId="3B33FD4E" w14:textId="77777777" w:rsidR="0044495C" w:rsidRPr="00646136" w:rsidRDefault="0044495C" w:rsidP="00ED7A3E">
      <w:pPr>
        <w:ind w:right="849" w:firstLine="0"/>
      </w:pPr>
    </w:p>
    <w:p w14:paraId="548965B0" w14:textId="77777777" w:rsidR="0044495C" w:rsidRPr="00646136" w:rsidRDefault="0044495C" w:rsidP="00ED7A3E">
      <w:pPr>
        <w:ind w:right="849" w:firstLine="0"/>
      </w:pPr>
    </w:p>
    <w:tbl>
      <w:tblPr>
        <w:tblW w:w="9676" w:type="dxa"/>
        <w:tblInd w:w="-318" w:type="dxa"/>
        <w:tblLook w:val="00A0" w:firstRow="1" w:lastRow="0" w:firstColumn="1" w:lastColumn="0" w:noHBand="0" w:noVBand="0"/>
      </w:tblPr>
      <w:tblGrid>
        <w:gridCol w:w="948"/>
        <w:gridCol w:w="3925"/>
        <w:gridCol w:w="4803"/>
      </w:tblGrid>
      <w:tr w:rsidR="00426DCA" w14:paraId="7CEB0303" w14:textId="77777777" w:rsidTr="00426DCA">
        <w:tc>
          <w:tcPr>
            <w:tcW w:w="1026" w:type="dxa"/>
          </w:tcPr>
          <w:p w14:paraId="360EEE4D" w14:textId="77777777"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14:paraId="75D8BFE2" w14:textId="77777777"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14:paraId="17463EFC" w14:textId="77777777" w:rsidR="00426DCA" w:rsidRPr="00646136" w:rsidRDefault="00426DCA" w:rsidP="00426DCA">
            <w:pPr>
              <w:ind w:left="639" w:right="849" w:firstLine="0"/>
            </w:pPr>
            <w:r>
              <w:t>СОГЛАСОВАНО</w:t>
            </w:r>
          </w:p>
        </w:tc>
      </w:tr>
      <w:tr w:rsidR="00426DCA" w14:paraId="0C3658EE" w14:textId="77777777" w:rsidTr="00426DCA">
        <w:trPr>
          <w:trHeight w:val="1713"/>
        </w:trPr>
        <w:tc>
          <w:tcPr>
            <w:tcW w:w="1026" w:type="dxa"/>
          </w:tcPr>
          <w:p w14:paraId="5EDF9681" w14:textId="77777777"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  <w:hideMark/>
          </w:tcPr>
          <w:p w14:paraId="429DBBFD" w14:textId="77777777"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14:paraId="3841ACAE" w14:textId="77777777" w:rsidR="00426DCA" w:rsidRPr="00646136" w:rsidRDefault="00426DCA" w:rsidP="00426DCA">
            <w:pPr>
              <w:ind w:left="639" w:right="849" w:firstLine="0"/>
            </w:pPr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14:paraId="4A8A6BE6" w14:textId="0820BF45" w:rsidR="00426DCA" w:rsidRPr="00646136" w:rsidRDefault="00426DCA" w:rsidP="00426DCA">
            <w:pPr>
              <w:ind w:left="639" w:right="849" w:firstLine="0"/>
            </w:pPr>
            <w:r>
              <w:t xml:space="preserve">___________ </w:t>
            </w:r>
            <w:r w:rsidR="00236CC7">
              <w:t>Иванова</w:t>
            </w:r>
            <w:r>
              <w:t> </w:t>
            </w:r>
            <w:r w:rsidR="00236CC7">
              <w:t>В</w:t>
            </w:r>
            <w:r>
              <w:t>. </w:t>
            </w:r>
            <w:r w:rsidR="00236CC7">
              <w:t>А</w:t>
            </w:r>
            <w:r>
              <w:t>.</w:t>
            </w:r>
          </w:p>
          <w:p w14:paraId="3B5A247B" w14:textId="77777777" w:rsidR="00426DCA" w:rsidRPr="00646136" w:rsidRDefault="00426DCA" w:rsidP="00426DCA">
            <w:pPr>
              <w:ind w:left="639" w:right="849" w:firstLine="0"/>
            </w:pPr>
            <w:r>
              <w:t>«____» _____________ 2026 г.</w:t>
            </w:r>
          </w:p>
        </w:tc>
      </w:tr>
    </w:tbl>
    <w:p w14:paraId="1BFE5890" w14:textId="77777777" w:rsidR="0044495C" w:rsidRDefault="0044495C" w:rsidP="0044495C">
      <w:pPr>
        <w:ind w:right="849" w:firstLine="0"/>
      </w:pPr>
    </w:p>
    <w:p w14:paraId="07984556" w14:textId="77777777" w:rsidR="0044495C" w:rsidRPr="00646136" w:rsidRDefault="0044495C" w:rsidP="00ED7A3E">
      <w:pPr>
        <w:ind w:right="849" w:firstLine="0"/>
      </w:pPr>
    </w:p>
    <w:p w14:paraId="1D876063" w14:textId="77777777" w:rsidR="0044495C" w:rsidRPr="00646136" w:rsidRDefault="0044495C" w:rsidP="00ED7A3E">
      <w:pPr>
        <w:ind w:right="849" w:firstLine="0"/>
      </w:pPr>
    </w:p>
    <w:p w14:paraId="6D89799F" w14:textId="77777777" w:rsidR="0044495C" w:rsidRPr="002B41FC" w:rsidRDefault="0044495C" w:rsidP="00ED7A3E">
      <w:pPr>
        <w:ind w:right="849" w:firstLine="0"/>
        <w:jc w:val="center"/>
        <w:sectPr w:rsidR="0044495C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14:paraId="4E0BC9CA" w14:textId="77777777" w:rsidR="0044495C" w:rsidRPr="00705CCE" w:rsidRDefault="0044495C" w:rsidP="0044495C">
      <w:pPr>
        <w:pStyle w:val="vguCContentName"/>
        <w:ind w:right="849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491C21" w14:textId="77777777" w:rsidR="0044495C" w:rsidRDefault="0044495C" w:rsidP="00F76D48">
          <w:pPr>
            <w:pStyle w:val="afb"/>
            <w:spacing w:line="276" w:lineRule="auto"/>
            <w:ind w:right="849"/>
            <w:jc w:val="both"/>
          </w:pPr>
        </w:p>
        <w:p w14:paraId="460D6144" w14:textId="29E3917A" w:rsidR="00236CC7" w:rsidRDefault="0044495C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41712945" w:history="1">
            <w:r w:rsidR="00236CC7" w:rsidRPr="008C2A3A">
              <w:rPr>
                <w:rStyle w:val="a6"/>
              </w:rPr>
              <w:t>Введение</w:t>
            </w:r>
            <w:r w:rsidR="00236CC7">
              <w:rPr>
                <w:webHidden/>
              </w:rPr>
              <w:tab/>
            </w:r>
            <w:r w:rsidR="00236CC7">
              <w:rPr>
                <w:webHidden/>
              </w:rPr>
              <w:fldChar w:fldCharType="begin"/>
            </w:r>
            <w:r w:rsidR="00236CC7">
              <w:rPr>
                <w:webHidden/>
              </w:rPr>
              <w:instrText xml:space="preserve"> PAGEREF _Toc241712945 \h </w:instrText>
            </w:r>
            <w:r w:rsidR="00236CC7">
              <w:rPr>
                <w:webHidden/>
              </w:rPr>
            </w:r>
            <w:r w:rsidR="00236CC7">
              <w:rPr>
                <w:webHidden/>
              </w:rPr>
              <w:fldChar w:fldCharType="separate"/>
            </w:r>
            <w:r w:rsidR="00236CC7">
              <w:rPr>
                <w:webHidden/>
              </w:rPr>
              <w:t>4</w:t>
            </w:r>
            <w:r w:rsidR="00236CC7">
              <w:rPr>
                <w:webHidden/>
              </w:rPr>
              <w:fldChar w:fldCharType="end"/>
            </w:r>
          </w:hyperlink>
        </w:p>
        <w:p w14:paraId="0A594885" w14:textId="25EC4ED0" w:rsidR="00236CC7" w:rsidRDefault="00236CC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46" w:history="1">
            <w:r w:rsidRPr="008C2A3A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E3FCF7D" w14:textId="708A1500" w:rsidR="00236CC7" w:rsidRDefault="00236CC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47" w:history="1">
            <w:r w:rsidRPr="008C2A3A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107B898" w14:textId="562094FB" w:rsidR="00236CC7" w:rsidRDefault="00236CC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48" w:history="1">
            <w:r w:rsidRPr="008C2A3A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Общие сведения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0414BF3" w14:textId="14A592AE" w:rsidR="00236CC7" w:rsidRDefault="00236CC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49" w:history="1">
            <w:r w:rsidRPr="008C2A3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40B93FA" w14:textId="1BBDF25A" w:rsidR="00236CC7" w:rsidRDefault="00236CC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50" w:history="1">
            <w:r w:rsidRPr="008C2A3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Основания для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B38AA79" w14:textId="6A4FC6F6" w:rsidR="00236CC7" w:rsidRDefault="00236CC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51" w:history="1">
            <w:r w:rsidRPr="008C2A3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7F0B6D3" w14:textId="79B93EE6" w:rsidR="00236CC7" w:rsidRDefault="00236CC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52" w:history="1">
            <w:r w:rsidRPr="008C2A3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8A2B8D0" w14:textId="1DF950D9" w:rsidR="00236CC7" w:rsidRDefault="00236CC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53" w:history="1">
            <w:r w:rsidRPr="008C2A3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Источники и порядок финансирования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598B637" w14:textId="7AAB6499" w:rsidR="00236CC7" w:rsidRDefault="00236CC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54" w:history="1">
            <w:r w:rsidRPr="008C2A3A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Цели и назначение создания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E932DBA" w14:textId="4304EB22" w:rsidR="00236CC7" w:rsidRDefault="00236CC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55" w:history="1">
            <w:r w:rsidRPr="008C2A3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Цели создания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F4E18EE" w14:textId="315365CA" w:rsidR="00236CC7" w:rsidRDefault="00236CC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56" w:history="1">
            <w:r w:rsidRPr="008C2A3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Назначение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21F2C90" w14:textId="082583B8" w:rsidR="00236CC7" w:rsidRDefault="00236CC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57" w:history="1">
            <w:r w:rsidRPr="008C2A3A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Характеристика объекта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0FD82CD" w14:textId="4615D24C" w:rsidR="00236CC7" w:rsidRDefault="00236CC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58" w:history="1">
            <w:r w:rsidRPr="008C2A3A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автоматизированной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88FE14A" w14:textId="5FEC1881" w:rsidR="00236CC7" w:rsidRDefault="00236CC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59" w:history="1">
            <w:r w:rsidRPr="008C2A3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структуре системы в целом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2C2C686" w14:textId="45611AEE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60" w:history="1">
            <w:r w:rsidRPr="008C2A3A">
              <w:rPr>
                <w:rStyle w:val="a6"/>
              </w:rPr>
              <w:t>6.1.1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546D939" w14:textId="3E863C3B" w:rsidR="00236CC7" w:rsidRDefault="00236CC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61" w:history="1">
            <w:r w:rsidRPr="008C2A3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Принцип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A0831AE" w14:textId="20B8EF0D" w:rsidR="00236CC7" w:rsidRDefault="00236CC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62" w:history="1">
            <w:r w:rsidRPr="008C2A3A">
              <w:rPr>
                <w:rStyle w:val="a6"/>
                <w:highlight w:val="yellow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  <w:highlight w:val="yellow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766AF1C" w14:textId="29634C2A" w:rsidR="00236CC7" w:rsidRDefault="00236CC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63" w:history="1">
            <w:r w:rsidRPr="008C2A3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функциям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958A946" w14:textId="460C6200" w:rsidR="00236CC7" w:rsidRDefault="00236CC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64" w:history="1">
            <w:r w:rsidRPr="008C2A3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5962D60B" w14:textId="1B59F72C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65" w:history="1">
            <w:r w:rsidRPr="008C2A3A">
              <w:rPr>
                <w:rStyle w:val="a6"/>
              </w:rPr>
              <w:t>6.5.1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3FBA4853" w14:textId="00627EF4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66" w:history="1">
            <w:r w:rsidRPr="008C2A3A">
              <w:rPr>
                <w:rStyle w:val="a6"/>
              </w:rPr>
              <w:t>6.5.2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68757A4E" w14:textId="4F4AD686" w:rsidR="00236CC7" w:rsidRDefault="00236CC7">
          <w:pPr>
            <w:pStyle w:val="41"/>
            <w:tabs>
              <w:tab w:val="left" w:pos="2034"/>
            </w:tabs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1712967" w:history="1">
            <w:r w:rsidRPr="008C2A3A">
              <w:rPr>
                <w:rStyle w:val="a6"/>
              </w:rPr>
              <w:t>6.5.2.1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структуре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DE20096" w14:textId="0678ACFE" w:rsidR="00236CC7" w:rsidRDefault="00236CC7">
          <w:pPr>
            <w:pStyle w:val="41"/>
            <w:tabs>
              <w:tab w:val="left" w:pos="2034"/>
            </w:tabs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1712968" w:history="1">
            <w:r w:rsidRPr="008C2A3A">
              <w:rPr>
                <w:rStyle w:val="a6"/>
              </w:rPr>
              <w:t>6.5.2.2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контролю, хранению, обновлению и восстановлению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623D7D2A" w14:textId="028FD9B9" w:rsidR="00236CC7" w:rsidRDefault="00236CC7">
          <w:pPr>
            <w:pStyle w:val="41"/>
            <w:tabs>
              <w:tab w:val="left" w:pos="2034"/>
            </w:tabs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1712969" w:history="1">
            <w:r w:rsidRPr="008C2A3A">
              <w:rPr>
                <w:rStyle w:val="a6"/>
              </w:rPr>
              <w:t>6.5.2.3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входным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6BF7AC11" w14:textId="15EDA949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70" w:history="1">
            <w:r w:rsidRPr="008C2A3A">
              <w:rPr>
                <w:rStyle w:val="a6"/>
              </w:rPr>
              <w:t>6.5.3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лингвистическому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1790F307" w14:textId="3BEC32B2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71" w:history="1">
            <w:r w:rsidRPr="008C2A3A">
              <w:rPr>
                <w:rStyle w:val="a6"/>
              </w:rPr>
              <w:t>6.5.4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2EC807EB" w14:textId="0E395F04" w:rsidR="00236CC7" w:rsidRDefault="00236CC7">
          <w:pPr>
            <w:pStyle w:val="41"/>
            <w:tabs>
              <w:tab w:val="left" w:pos="2034"/>
            </w:tabs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1712972" w:history="1">
            <w:r w:rsidRPr="008C2A3A">
              <w:rPr>
                <w:rStyle w:val="a6"/>
              </w:rPr>
              <w:t>6.5.4.1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операционной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4AE49AF0" w14:textId="53024686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73" w:history="1">
            <w:r w:rsidRPr="008C2A3A">
              <w:rPr>
                <w:rStyle w:val="a6"/>
              </w:rPr>
              <w:t>6.5.5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3F18B77D" w14:textId="6F5D9AEA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74" w:history="1">
            <w:r w:rsidRPr="008C2A3A">
              <w:rPr>
                <w:rStyle w:val="a6"/>
              </w:rPr>
              <w:t>6.5.6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32440922" w14:textId="0E274D0B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75" w:history="1">
            <w:r w:rsidRPr="008C2A3A">
              <w:rPr>
                <w:rStyle w:val="a6"/>
              </w:rPr>
              <w:t>6.5.7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организационному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771F2534" w14:textId="2285118C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76" w:history="1">
            <w:r w:rsidRPr="008C2A3A">
              <w:rPr>
                <w:rStyle w:val="a6"/>
              </w:rPr>
              <w:t>6.5.8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методическому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00E34384" w14:textId="003F20BE" w:rsidR="00236CC7" w:rsidRDefault="00236CC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77" w:history="1">
            <w:r w:rsidRPr="008C2A3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Общие технические требования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29A1C9BD" w14:textId="4079EB6F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78" w:history="1">
            <w:r w:rsidRPr="008C2A3A">
              <w:rPr>
                <w:rStyle w:val="a6"/>
              </w:rPr>
              <w:t>6.6.1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численности и квалификации персонала и пользователей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3EC526A3" w14:textId="4CA27165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79" w:history="1">
            <w:r w:rsidRPr="008C2A3A">
              <w:rPr>
                <w:rStyle w:val="a6"/>
              </w:rPr>
              <w:t>6.6.2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2C680B6D" w14:textId="032A1DE7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80" w:history="1">
            <w:r w:rsidRPr="008C2A3A">
              <w:rPr>
                <w:rStyle w:val="a6"/>
              </w:rPr>
              <w:t>6.6.3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надёжности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2E8B2C6A" w14:textId="36C69223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81" w:history="1">
            <w:r w:rsidRPr="008C2A3A">
              <w:rPr>
                <w:rStyle w:val="a6"/>
              </w:rPr>
              <w:t>6.6.4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2C33B3DA" w14:textId="264E2F6A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82" w:history="1">
            <w:r w:rsidRPr="008C2A3A">
              <w:rPr>
                <w:rStyle w:val="a6"/>
              </w:rPr>
              <w:t>6.6.5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эргономике и технической эстетике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568787C3" w14:textId="12917D26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83" w:history="1">
            <w:r w:rsidRPr="008C2A3A">
              <w:rPr>
                <w:rStyle w:val="a6"/>
              </w:rPr>
              <w:t>6.6.6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транспортабельности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28702E51" w14:textId="6E481ACE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84" w:history="1">
            <w:r w:rsidRPr="008C2A3A">
              <w:rPr>
                <w:rStyle w:val="a6"/>
              </w:rPr>
              <w:t>6.6.7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эксплуатации, техническому обслуживанию, ремонту и хранению компонентов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72AD912B" w14:textId="3423472D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85" w:history="1">
            <w:r w:rsidRPr="008C2A3A">
              <w:rPr>
                <w:rStyle w:val="a6"/>
              </w:rPr>
              <w:t>6.6.8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защите информации от несанкционированного доступа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07A72439" w14:textId="4ADABCE6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86" w:history="1">
            <w:r w:rsidRPr="008C2A3A">
              <w:rPr>
                <w:rStyle w:val="a6"/>
              </w:rPr>
              <w:t>6.6.9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по сохранности информации при авариях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32254D17" w14:textId="073264FF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87" w:history="1">
            <w:r w:rsidRPr="008C2A3A">
              <w:rPr>
                <w:rStyle w:val="a6"/>
              </w:rPr>
              <w:t>6.6.10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защите от влияния внешних воздействий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5C0B2F8A" w14:textId="0390BA9D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88" w:history="1">
            <w:r w:rsidRPr="008C2A3A">
              <w:rPr>
                <w:rStyle w:val="a6"/>
              </w:rPr>
              <w:t>6.6.11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патентной чистоте и патентоспособности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342BA636" w14:textId="44216C07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89" w:history="1">
            <w:r w:rsidRPr="008C2A3A">
              <w:rPr>
                <w:rStyle w:val="a6"/>
              </w:rPr>
              <w:t>6.6.12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стандартизации и унификации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099440BC" w14:textId="4003673A" w:rsidR="00236CC7" w:rsidRDefault="00236CC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90" w:history="1">
            <w:r w:rsidRPr="008C2A3A">
              <w:rPr>
                <w:rStyle w:val="a6"/>
              </w:rPr>
              <w:t>6.6.13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Ограничения, накладываемые на систему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17841AFB" w14:textId="452706F1" w:rsidR="00236CC7" w:rsidRDefault="00236CC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91" w:history="1">
            <w:r w:rsidRPr="008C2A3A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Состав и содержание работ по созданию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420BC8E1" w14:textId="57F4443A" w:rsidR="00236CC7" w:rsidRDefault="00236CC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92" w:history="1">
            <w:r w:rsidRPr="008C2A3A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Порядок разработки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59263455" w14:textId="49CEF087" w:rsidR="00236CC7" w:rsidRDefault="00236CC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93" w:history="1">
            <w:r w:rsidRPr="008C2A3A">
              <w:rPr>
                <w:rStyle w:val="a6"/>
              </w:rPr>
              <w:t>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Порядок контроля и приёмки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29B27D7E" w14:textId="27B61C38" w:rsidR="00236CC7" w:rsidRDefault="00236CC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94" w:history="1">
            <w:r w:rsidRPr="008C2A3A">
              <w:rPr>
                <w:rStyle w:val="a6"/>
              </w:rPr>
              <w:t>10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3F8511BB" w14:textId="1993EDB2" w:rsidR="00236CC7" w:rsidRDefault="00236CC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95" w:history="1">
            <w:r w:rsidRPr="008C2A3A">
              <w:rPr>
                <w:rStyle w:val="a6"/>
              </w:rPr>
              <w:t>11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6F060D4B" w14:textId="6EA44CE9" w:rsidR="00236CC7" w:rsidRDefault="00236CC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712996" w:history="1">
            <w:r w:rsidRPr="008C2A3A">
              <w:rPr>
                <w:rStyle w:val="a6"/>
              </w:rPr>
              <w:t>12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C2A3A">
              <w:rPr>
                <w:rStyle w:val="a6"/>
              </w:rPr>
              <w:t>Источники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_Toc241712996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01096B33" w14:textId="5638F8B2" w:rsidR="0044495C" w:rsidRPr="0023221D" w:rsidRDefault="0044495C" w:rsidP="00F76D48">
          <w:pPr>
            <w:spacing w:line="276" w:lineRule="auto"/>
            <w:ind w:right="849"/>
          </w:pPr>
          <w:r>
            <w:rPr>
              <w:b/>
              <w:bCs/>
            </w:rPr>
            <w:fldChar w:fldCharType="end"/>
          </w:r>
        </w:p>
      </w:sdtContent>
    </w:sdt>
    <w:p w14:paraId="61623E58" w14:textId="77777777" w:rsidR="00A407F7" w:rsidRDefault="00602599" w:rsidP="00907269">
      <w:pPr>
        <w:pStyle w:val="1"/>
        <w:numPr>
          <w:ilvl w:val="0"/>
          <w:numId w:val="0"/>
        </w:numPr>
        <w:tabs>
          <w:tab w:val="center" w:pos="5528"/>
        </w:tabs>
        <w:ind w:left="851"/>
      </w:pPr>
      <w:bookmarkStart w:id="0" w:name="_Toc241712945"/>
      <w:r>
        <w:lastRenderedPageBreak/>
        <w:t>Введение</w:t>
      </w:r>
      <w:bookmarkEnd w:id="0"/>
      <w:r w:rsidR="00907269">
        <w:tab/>
      </w:r>
    </w:p>
    <w:p w14:paraId="5602A139" w14:textId="77777777" w:rsidR="00FE6FDC" w:rsidRPr="00FE6FDC" w:rsidRDefault="00FE6FDC" w:rsidP="00FE6FDC">
      <w:r w:rsidRPr="00FE6FDC">
        <w:t>Настоящее техническое задание распространяется на разработку информационной системы (далее – ИС), предназначенной для автоматизации планирования и контроля технического обслуживания и эксплуатации автомобиля. Система объединяет сведения об автомобиле, пробеге, техническом обслуживании и ремонтах, расходах, заправках, страховании и иных событиях эксплуатации.</w:t>
      </w:r>
    </w:p>
    <w:p w14:paraId="3DEFE332" w14:textId="78908DA5" w:rsidR="00FE6FDC" w:rsidRPr="00FE6FDC" w:rsidRDefault="00FE6FDC" w:rsidP="00FE6FDC">
      <w:r w:rsidRPr="00FE6FDC">
        <w:t xml:space="preserve">Система должна автоматически рассчитывать сроки следующего обслуживания, формировать уведомления, выполнять финансовый и эксплуатационный анализ, рассчитывать условный показатель состояния автомобиля, подбирать автосервисы по требуемой услуге и формировать итоговую справку об автомобиле. Исходная постановка также предусматривает автоматизацию планирования ТО, финансового учёта, анализа эксплуатации, подбора автосервиса и формирования истории автомобиля. </w:t>
      </w:r>
    </w:p>
    <w:p w14:paraId="36EBC6B0" w14:textId="77777777" w:rsidR="00FE6FDC" w:rsidRPr="00FE6FDC" w:rsidRDefault="00FE6FDC" w:rsidP="00FE6FDC">
      <w:r w:rsidRPr="00FE6FDC">
        <w:t>Документ определяет цели, назначение, состав, функциональные и технические требования, требования к данным, безопасности, надёжности, этапам разработки и критериям приёмки.</w:t>
      </w:r>
    </w:p>
    <w:p w14:paraId="791D28C8" w14:textId="77777777" w:rsidR="00A407F7" w:rsidRDefault="00602599">
      <w:r>
        <w:t>Настоящее техническое задание разработано в соответствии с требованиями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6EB27DEF" w14:textId="77777777" w:rsidR="00A407F7" w:rsidRDefault="00602599">
      <w:pPr>
        <w:pStyle w:val="1"/>
      </w:pPr>
      <w:bookmarkStart w:id="1" w:name="_Toc241712946"/>
      <w:r>
        <w:lastRenderedPageBreak/>
        <w:t>Термины и определения</w:t>
      </w:r>
      <w:bookmarkEnd w:id="1"/>
    </w:p>
    <w:p w14:paraId="50962EA3" w14:textId="77777777" w:rsidR="00A407F7" w:rsidRDefault="00602599" w:rsidP="00467A95">
      <w:r>
        <w:t>В данном разделе описаны все определения, использованные в настоящем документе.</w:t>
      </w:r>
    </w:p>
    <w:p w14:paraId="11F9F40D" w14:textId="77777777" w:rsidR="003C3CA0" w:rsidRDefault="003C3CA0" w:rsidP="003C3CA0">
      <w:pPr>
        <w:pStyle w:val="a0"/>
      </w:pPr>
      <w:r w:rsidRPr="003C3CA0">
        <w:t>техническое обслуживание (ТО) – комплекс регламентных работ, выполняемых с заданным интервалом по пробегу и/или времени</w:t>
      </w:r>
      <w:r>
        <w:t>.</w:t>
      </w:r>
    </w:p>
    <w:p w14:paraId="307CA0C6" w14:textId="77777777" w:rsidR="003C3CA0" w:rsidRDefault="003C3CA0" w:rsidP="003C3CA0">
      <w:pPr>
        <w:pStyle w:val="a0"/>
      </w:pPr>
      <w:r w:rsidRPr="003C3CA0">
        <w:t>регламент ТО – набор правил, определяющих операцию, интервалы и пороги уведомления.</w:t>
      </w:r>
    </w:p>
    <w:p w14:paraId="04EC9D48" w14:textId="77777777" w:rsidR="003C3CA0" w:rsidRDefault="003C3CA0" w:rsidP="003C3CA0">
      <w:pPr>
        <w:pStyle w:val="a0"/>
      </w:pPr>
      <w:r w:rsidRPr="003C3CA0">
        <w:t>история автомобиля – совокупность записей о ТО, ремонтах, расходах, заправках, страховании и эксплуатации.</w:t>
      </w:r>
    </w:p>
    <w:p w14:paraId="2F0C8F05" w14:textId="77777777" w:rsidR="003C3CA0" w:rsidRDefault="003C3CA0" w:rsidP="003C3CA0">
      <w:pPr>
        <w:pStyle w:val="a0"/>
      </w:pPr>
      <w:r w:rsidRPr="003C3CA0">
        <w:t>условный показатель состояния – расчётный информационный показатель, не являющийся технической диагностикой.</w:t>
      </w:r>
    </w:p>
    <w:p w14:paraId="598F06D2" w14:textId="77777777" w:rsidR="003C3CA0" w:rsidRDefault="003C3CA0" w:rsidP="003C3CA0">
      <w:pPr>
        <w:pStyle w:val="a0"/>
      </w:pPr>
      <w:r w:rsidRPr="003C3CA0">
        <w:t>автосервис – внешняя организация, сведения о которой содержатся в справочнике системы.</w:t>
      </w:r>
    </w:p>
    <w:p w14:paraId="30E44195" w14:textId="77777777" w:rsidR="003C3CA0" w:rsidRDefault="003C3CA0" w:rsidP="003C3CA0">
      <w:pPr>
        <w:pStyle w:val="a0"/>
      </w:pPr>
      <w:r w:rsidRPr="003C3CA0">
        <w:t>заявка на запись – сохранённая пользователем запись о выбранном автосервисе и услуге без передачи заявки через ИС.</w:t>
      </w:r>
    </w:p>
    <w:p w14:paraId="51A8B5D1" w14:textId="1E013F40" w:rsidR="003C3CA0" w:rsidRPr="003C3CA0" w:rsidRDefault="003C3CA0" w:rsidP="003C3CA0">
      <w:pPr>
        <w:pStyle w:val="a0"/>
      </w:pPr>
      <w:r w:rsidRPr="003C3CA0">
        <w:t>актуализация – изменение справочных сведений при получении новых данных.</w:t>
      </w:r>
    </w:p>
    <w:p w14:paraId="0CBACEF3" w14:textId="6F4D0612" w:rsidR="00A407F7" w:rsidRDefault="00602599">
      <w:pPr>
        <w:pStyle w:val="1"/>
      </w:pPr>
      <w:bookmarkStart w:id="2" w:name="_Toc241712947"/>
      <w:r>
        <w:lastRenderedPageBreak/>
        <w:t>Перечень сокращений</w:t>
      </w:r>
      <w:bookmarkEnd w:id="2"/>
    </w:p>
    <w:p w14:paraId="75A1F83F" w14:textId="77777777" w:rsidR="00A407F7" w:rsidRDefault="00602599">
      <w:r>
        <w:t>В данном разделе описаны все сокращения, использованные в настоящем документе.</w:t>
      </w:r>
    </w:p>
    <w:p w14:paraId="61BD7D06" w14:textId="77777777" w:rsidR="00A407F7" w:rsidRDefault="00602599">
      <w:pPr>
        <w:pStyle w:val="a0"/>
      </w:pPr>
      <w:r>
        <w:t>ИС – информационная система;</w:t>
      </w:r>
    </w:p>
    <w:p w14:paraId="3D723E00" w14:textId="77777777" w:rsidR="00A407F7" w:rsidRDefault="00602599">
      <w:pPr>
        <w:pStyle w:val="a0"/>
      </w:pPr>
      <w:r>
        <w:t>ТЗ – техническое задание;</w:t>
      </w:r>
    </w:p>
    <w:p w14:paraId="62C15246" w14:textId="77777777" w:rsidR="00A407F7" w:rsidRDefault="00602599">
      <w:pPr>
        <w:pStyle w:val="a0"/>
      </w:pPr>
      <w:r>
        <w:t>УП – учебная практика;</w:t>
      </w:r>
    </w:p>
    <w:p w14:paraId="2D7E4430" w14:textId="77777777" w:rsidR="00A407F7" w:rsidRDefault="00602599">
      <w:pPr>
        <w:pStyle w:val="a0"/>
      </w:pPr>
      <w:r>
        <w:t>БД – база данных;</w:t>
      </w:r>
    </w:p>
    <w:p w14:paraId="600AA979" w14:textId="77777777" w:rsidR="00A407F7" w:rsidRDefault="00602599">
      <w:pPr>
        <w:pStyle w:val="a0"/>
      </w:pPr>
      <w:r>
        <w:t>СУБД – система управления базами данных;</w:t>
      </w:r>
    </w:p>
    <w:p w14:paraId="14145E1A" w14:textId="77777777" w:rsidR="00A407F7" w:rsidRDefault="00602599">
      <w:pPr>
        <w:pStyle w:val="a0"/>
      </w:pPr>
      <w:r>
        <w:t>ПО – программное обеспечение;</w:t>
      </w:r>
    </w:p>
    <w:p w14:paraId="6C6AC86F" w14:textId="77777777" w:rsidR="00A407F7" w:rsidRDefault="00602599">
      <w:pPr>
        <w:pStyle w:val="a0"/>
      </w:pPr>
      <w:r>
        <w:t>ПД – персональные данные;</w:t>
      </w:r>
    </w:p>
    <w:p w14:paraId="579844FB" w14:textId="77777777" w:rsidR="00A407F7" w:rsidRDefault="00602599">
      <w:pPr>
        <w:pStyle w:val="a0"/>
      </w:pPr>
      <w:r>
        <w:t>ОС – операционная система;</w:t>
      </w:r>
    </w:p>
    <w:p w14:paraId="079B385D" w14:textId="77777777" w:rsidR="00A407F7" w:rsidRDefault="00602599">
      <w:pPr>
        <w:pStyle w:val="a0"/>
      </w:pPr>
      <w:r>
        <w:t>НСД – несанкционированный доступ;</w:t>
      </w:r>
    </w:p>
    <w:p w14:paraId="68CDFFD4" w14:textId="77777777" w:rsidR="00A407F7" w:rsidRPr="00910D16" w:rsidRDefault="00602599">
      <w:pPr>
        <w:pStyle w:val="a0"/>
        <w:rPr>
          <w:lang w:val="en-US"/>
        </w:rPr>
      </w:pPr>
      <w:r w:rsidRPr="00910D16">
        <w:rPr>
          <w:lang w:val="en-US"/>
        </w:rPr>
        <w:t xml:space="preserve">API – application programming interface – </w:t>
      </w:r>
      <w:r>
        <w:t>программный</w:t>
      </w:r>
      <w:r w:rsidRPr="00910D16">
        <w:rPr>
          <w:lang w:val="en-US"/>
        </w:rPr>
        <w:t xml:space="preserve"> </w:t>
      </w:r>
      <w:r>
        <w:t>интерфейс</w:t>
      </w:r>
      <w:r w:rsidRPr="00910D16">
        <w:rPr>
          <w:lang w:val="en-US"/>
        </w:rPr>
        <w:t xml:space="preserve"> </w:t>
      </w:r>
      <w:r>
        <w:t>приложения</w:t>
      </w:r>
      <w:r w:rsidRPr="00910D16">
        <w:rPr>
          <w:lang w:val="en-US"/>
        </w:rPr>
        <w:t>;</w:t>
      </w:r>
    </w:p>
    <w:p w14:paraId="41DC631F" w14:textId="77777777" w:rsidR="00A407F7" w:rsidRDefault="00602599">
      <w:pPr>
        <w:pStyle w:val="a0"/>
      </w:pPr>
      <w:r>
        <w:t xml:space="preserve">REST – 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– архитектурный стиль взаимодействия компонентов;</w:t>
      </w:r>
    </w:p>
    <w:p w14:paraId="3ED386CF" w14:textId="77777777" w:rsidR="00A407F7" w:rsidRDefault="00602599">
      <w:pPr>
        <w:pStyle w:val="a0"/>
      </w:pPr>
      <w:r>
        <w:t xml:space="preserve">HTTPS –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– защищённый протокол передачи гипертекста;</w:t>
      </w:r>
    </w:p>
    <w:p w14:paraId="53E79847" w14:textId="77777777" w:rsidR="00A407F7" w:rsidRDefault="00602599">
      <w:pPr>
        <w:pStyle w:val="a0"/>
      </w:pPr>
      <w:r>
        <w:t xml:space="preserve">WSS –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– защищённый протокол постоянного двустороннего соединения;</w:t>
      </w:r>
    </w:p>
    <w:p w14:paraId="76C9B6E7" w14:textId="77777777" w:rsidR="00A407F7" w:rsidRDefault="00602599">
      <w:pPr>
        <w:pStyle w:val="a0"/>
      </w:pPr>
      <w:r>
        <w:t xml:space="preserve">TLS –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– протокол защиты транспортного уровня;</w:t>
      </w:r>
    </w:p>
    <w:p w14:paraId="337AB753" w14:textId="77777777" w:rsidR="00A407F7" w:rsidRDefault="00602599">
      <w:pPr>
        <w:pStyle w:val="a0"/>
      </w:pPr>
      <w:r>
        <w:t xml:space="preserve">JWT – JSON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– формат маркера доступа;</w:t>
      </w:r>
    </w:p>
    <w:p w14:paraId="05D7CB4A" w14:textId="77777777" w:rsidR="00A407F7" w:rsidRPr="00910D16" w:rsidRDefault="00602599">
      <w:pPr>
        <w:pStyle w:val="a0"/>
        <w:rPr>
          <w:lang w:val="en-US"/>
        </w:rPr>
      </w:pPr>
      <w:r w:rsidRPr="00910D16">
        <w:rPr>
          <w:lang w:val="en-US"/>
        </w:rPr>
        <w:t xml:space="preserve">OTP – one time password – </w:t>
      </w:r>
      <w:r>
        <w:t>одноразовый</w:t>
      </w:r>
      <w:r w:rsidRPr="00910D16">
        <w:rPr>
          <w:lang w:val="en-US"/>
        </w:rPr>
        <w:t xml:space="preserve"> </w:t>
      </w:r>
      <w:r>
        <w:t>пароль</w:t>
      </w:r>
      <w:r w:rsidRPr="00910D16">
        <w:rPr>
          <w:lang w:val="en-US"/>
        </w:rPr>
        <w:t>;</w:t>
      </w:r>
    </w:p>
    <w:p w14:paraId="429E8B15" w14:textId="77777777" w:rsidR="00A407F7" w:rsidRDefault="00602599">
      <w:pPr>
        <w:pStyle w:val="a0"/>
      </w:pPr>
      <w:r>
        <w:t xml:space="preserve">UI –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– пользовательский интерфейс;</w:t>
      </w:r>
    </w:p>
    <w:p w14:paraId="574A7D1E" w14:textId="77777777" w:rsidR="00A407F7" w:rsidRPr="00910D16" w:rsidRDefault="00602599">
      <w:pPr>
        <w:pStyle w:val="a0"/>
        <w:rPr>
          <w:lang w:val="en-US"/>
        </w:rPr>
      </w:pPr>
      <w:r w:rsidRPr="00910D16">
        <w:rPr>
          <w:lang w:val="en-US"/>
        </w:rPr>
        <w:t xml:space="preserve">POI – point of interest – </w:t>
      </w:r>
      <w:r>
        <w:t>точка</w:t>
      </w:r>
      <w:r w:rsidRPr="00910D16">
        <w:rPr>
          <w:lang w:val="en-US"/>
        </w:rPr>
        <w:t xml:space="preserve"> </w:t>
      </w:r>
      <w:r>
        <w:t>интереса</w:t>
      </w:r>
      <w:r w:rsidRPr="00910D16">
        <w:rPr>
          <w:lang w:val="en-US"/>
        </w:rPr>
        <w:t>;</w:t>
      </w:r>
    </w:p>
    <w:p w14:paraId="5FAED598" w14:textId="77777777" w:rsidR="00A407F7" w:rsidRDefault="00602599">
      <w:pPr>
        <w:pStyle w:val="a0"/>
      </w:pPr>
      <w:r>
        <w:t xml:space="preserve">FR –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– функциональное требование;</w:t>
      </w:r>
    </w:p>
    <w:p w14:paraId="5144FF0F" w14:textId="77777777" w:rsidR="00A407F7" w:rsidRPr="00910D16" w:rsidRDefault="00602599">
      <w:pPr>
        <w:pStyle w:val="a0"/>
        <w:rPr>
          <w:lang w:val="en-US"/>
        </w:rPr>
      </w:pPr>
      <w:r w:rsidRPr="00910D16">
        <w:rPr>
          <w:lang w:val="en-US"/>
        </w:rPr>
        <w:t xml:space="preserve">NFR – non-functional requirement – </w:t>
      </w:r>
      <w:r>
        <w:t>нефункциональное</w:t>
      </w:r>
      <w:r w:rsidRPr="00910D16">
        <w:rPr>
          <w:lang w:val="en-US"/>
        </w:rPr>
        <w:t xml:space="preserve"> </w:t>
      </w:r>
      <w:r>
        <w:t>требование</w:t>
      </w:r>
      <w:r w:rsidRPr="00910D16">
        <w:rPr>
          <w:lang w:val="en-US"/>
        </w:rPr>
        <w:t>;</w:t>
      </w:r>
    </w:p>
    <w:p w14:paraId="5EF9D04B" w14:textId="77777777" w:rsidR="00A407F7" w:rsidRDefault="00602599">
      <w:pPr>
        <w:pStyle w:val="a0"/>
      </w:pPr>
      <w:r>
        <w:t xml:space="preserve">CON – </w:t>
      </w:r>
      <w:proofErr w:type="spellStart"/>
      <w:r>
        <w:t>constraint</w:t>
      </w:r>
      <w:proofErr w:type="spellEnd"/>
      <w:r>
        <w:t xml:space="preserve"> – ограничение;</w:t>
      </w:r>
    </w:p>
    <w:p w14:paraId="30B8B207" w14:textId="77777777" w:rsidR="00A407F7" w:rsidRDefault="00602599">
      <w:pPr>
        <w:pStyle w:val="a0"/>
      </w:pPr>
      <w:r>
        <w:t xml:space="preserve">UC –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– сценарий использования.</w:t>
      </w:r>
    </w:p>
    <w:p w14:paraId="389275C9" w14:textId="77777777" w:rsidR="00A407F7" w:rsidRDefault="00705CCE">
      <w:pPr>
        <w:pStyle w:val="1"/>
      </w:pPr>
      <w:bookmarkStart w:id="3" w:name="_Toc241712948"/>
      <w:r>
        <w:lastRenderedPageBreak/>
        <w:t>Общие сведения</w:t>
      </w:r>
      <w:bookmarkEnd w:id="3"/>
    </w:p>
    <w:p w14:paraId="65BD5F2F" w14:textId="77777777" w:rsidR="00A407F7" w:rsidRDefault="00602599">
      <w:r>
        <w:t>Данный раздел настоящего технического задания содержит основные сведения о разработке.</w:t>
      </w:r>
    </w:p>
    <w:p w14:paraId="2CF96CA3" w14:textId="77777777" w:rsidR="00A407F7" w:rsidRDefault="00602599">
      <w:pPr>
        <w:pStyle w:val="2"/>
      </w:pPr>
      <w:bookmarkStart w:id="4" w:name="_Toc241712949"/>
      <w:r>
        <w:t>Наименование разработки</w:t>
      </w:r>
      <w:bookmarkEnd w:id="4"/>
    </w:p>
    <w:p w14:paraId="77C96587" w14:textId="260CB077" w:rsidR="00A407F7" w:rsidRDefault="00602599">
      <w:r>
        <w:t>Полное наименование ИС, разрабатываемой в ходе учебной практики:</w:t>
      </w:r>
      <w:r w:rsidR="003C3CA0">
        <w:t xml:space="preserve"> </w:t>
      </w:r>
      <w:r w:rsidR="003C3CA0" w:rsidRPr="003C3CA0">
        <w:t>«Система автоматизации планирования, контроля технического обслуживания и эксплуатации автомобиля». Условное наименование</w:t>
      </w:r>
      <w:r w:rsidR="003C3CA0">
        <w:t xml:space="preserve"> разрабатываемого продукта</w:t>
      </w:r>
      <w:r w:rsidR="003C3CA0" w:rsidRPr="003C3CA0">
        <w:t>: «</w:t>
      </w:r>
      <w:proofErr w:type="spellStart"/>
      <w:r w:rsidR="003C3CA0" w:rsidRPr="003C3CA0">
        <w:t>АвтоКонтроль</w:t>
      </w:r>
      <w:proofErr w:type="spellEnd"/>
      <w:r w:rsidR="003C3CA0" w:rsidRPr="003C3CA0">
        <w:t>».</w:t>
      </w:r>
    </w:p>
    <w:p w14:paraId="0448F4B7" w14:textId="77777777" w:rsidR="00A407F7" w:rsidRPr="00DE479D" w:rsidRDefault="00602599">
      <w:pPr>
        <w:pStyle w:val="2"/>
      </w:pPr>
      <w:bookmarkStart w:id="5" w:name="_Toc241712950"/>
      <w:r w:rsidRPr="00DE479D">
        <w:t>Основания для разработки</w:t>
      </w:r>
      <w:bookmarkEnd w:id="5"/>
    </w:p>
    <w:p w14:paraId="7DE0CFF1" w14:textId="77777777" w:rsidR="00A407F7" w:rsidRPr="00DE479D" w:rsidRDefault="00602599">
      <w:r w:rsidRPr="00DE479D">
        <w:t>Настоящее техническое задание разработано на основании следующих документов:</w:t>
      </w:r>
    </w:p>
    <w:p w14:paraId="34964AFC" w14:textId="77777777" w:rsidR="00A407F7" w:rsidRPr="00DE479D" w:rsidRDefault="00602599">
      <w:pPr>
        <w:pStyle w:val="a0"/>
      </w:pPr>
      <w:r w:rsidRPr="00DE479D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4C777E6" w14:textId="77777777" w:rsidR="00A407F7" w:rsidRPr="00DE479D" w:rsidRDefault="00602599">
      <w:pPr>
        <w:pStyle w:val="a0"/>
      </w:pPr>
      <w:r w:rsidRPr="00DE479D">
        <w:t>СТП ВятГУ 101-2004 «Общие требования к оформлению текстовых документов», утверждённый ФГБОУ ВО «Вятский государственный университет».</w:t>
      </w:r>
    </w:p>
    <w:p w14:paraId="45DF4B8A" w14:textId="77777777" w:rsidR="00A407F7" w:rsidRDefault="00602599">
      <w:pPr>
        <w:pStyle w:val="2"/>
      </w:pPr>
      <w:bookmarkStart w:id="6" w:name="_Toc241712951"/>
      <w:r>
        <w:t>Сведения об участниках разработки</w:t>
      </w:r>
      <w:bookmarkEnd w:id="6"/>
    </w:p>
    <w:p w14:paraId="2261BC56" w14:textId="57A9E7B6" w:rsidR="00A407F7" w:rsidRDefault="00602599">
      <w:r>
        <w:t xml:space="preserve">Исполнителем настоящей работы является студент ФГБОУ ВО «Вятского государственного университета» (Колледжа </w:t>
      </w:r>
      <w:proofErr w:type="spellStart"/>
      <w:r>
        <w:t>ВятГУ</w:t>
      </w:r>
      <w:proofErr w:type="spellEnd"/>
      <w:r>
        <w:t xml:space="preserve">), группы ИСПк-404-52-00, </w:t>
      </w:r>
      <w:r w:rsidR="003C3CA0">
        <w:t xml:space="preserve">Иванова </w:t>
      </w:r>
      <w:r w:rsidR="005B6DEE">
        <w:t>Валерия Александровна</w:t>
      </w:r>
      <w:r>
        <w:t>.</w:t>
      </w:r>
    </w:p>
    <w:p w14:paraId="1A82E27F" w14:textId="77777777" w:rsidR="00A407F7" w:rsidRDefault="00602599">
      <w:r>
        <w:t xml:space="preserve">Заказчик – преподаватель Колледжа </w:t>
      </w:r>
      <w:proofErr w:type="spellStart"/>
      <w:r>
        <w:t>ВятГУ</w:t>
      </w:r>
      <w:proofErr w:type="spellEnd"/>
      <w:r>
        <w:t xml:space="preserve"> Долженкова Мария </w:t>
      </w:r>
      <w:r w:rsidR="00910D16">
        <w:t>Львовна</w:t>
      </w:r>
      <w:r>
        <w:t xml:space="preserve"> – руководитель дисциплины.</w:t>
      </w:r>
    </w:p>
    <w:p w14:paraId="2A37DEE8" w14:textId="77777777" w:rsidR="00A407F7" w:rsidRDefault="00602599">
      <w:pPr>
        <w:pStyle w:val="2"/>
      </w:pPr>
      <w:bookmarkStart w:id="7" w:name="_Toc241712952"/>
      <w:r>
        <w:t>Сроки разработки</w:t>
      </w:r>
      <w:bookmarkEnd w:id="7"/>
    </w:p>
    <w:p w14:paraId="3C6F29AC" w14:textId="77777777" w:rsidR="00A407F7" w:rsidRPr="00971092" w:rsidRDefault="00602599">
      <w:r w:rsidRPr="00971092">
        <w:t>Разработка программы должна быть выполнена в соответствии со следующими сроками.</w:t>
      </w:r>
    </w:p>
    <w:p w14:paraId="0F9E7897" w14:textId="77777777" w:rsidR="00A407F7" w:rsidRPr="00971092" w:rsidRDefault="00602599">
      <w:r w:rsidRPr="00971092">
        <w:t>Начало разработки – 0</w:t>
      </w:r>
      <w:r w:rsidR="008818FE" w:rsidRPr="00DE479D">
        <w:t>8</w:t>
      </w:r>
      <w:r w:rsidRPr="00971092">
        <w:t>.09.2026</w:t>
      </w:r>
    </w:p>
    <w:p w14:paraId="4D84E8CF" w14:textId="77777777" w:rsidR="00A407F7" w:rsidRPr="00971092" w:rsidRDefault="00602599">
      <w:r w:rsidRPr="00971092">
        <w:t xml:space="preserve">Готовое техническое задание – </w:t>
      </w:r>
      <w:r w:rsidR="00971092">
        <w:t>01</w:t>
      </w:r>
      <w:r w:rsidRPr="00971092">
        <w:t>.</w:t>
      </w:r>
      <w:r w:rsidR="00971092">
        <w:t>10</w:t>
      </w:r>
      <w:r w:rsidRPr="00971092">
        <w:t>.2026</w:t>
      </w:r>
    </w:p>
    <w:p w14:paraId="7EE430A0" w14:textId="77777777" w:rsidR="00A407F7" w:rsidRPr="008818FE" w:rsidRDefault="00602599">
      <w:r w:rsidRPr="008818FE">
        <w:t xml:space="preserve">Готовый к защите комплект документов – </w:t>
      </w:r>
      <w:r w:rsidR="008818FE" w:rsidRPr="008818FE">
        <w:t>31</w:t>
      </w:r>
      <w:r w:rsidRPr="008818FE">
        <w:t>.12.2026</w:t>
      </w:r>
    </w:p>
    <w:p w14:paraId="132A6BC1" w14:textId="77777777" w:rsidR="008818FE" w:rsidRPr="008818FE" w:rsidRDefault="008818FE" w:rsidP="008818FE">
      <w:pPr>
        <w:rPr>
          <w:lang w:val="en-US"/>
        </w:rPr>
      </w:pPr>
      <w:r w:rsidRPr="008818FE">
        <w:t xml:space="preserve">Готовое решение – </w:t>
      </w:r>
      <w:r>
        <w:rPr>
          <w:lang w:val="en-US"/>
        </w:rPr>
        <w:t>15</w:t>
      </w:r>
      <w:r w:rsidRPr="008818FE">
        <w:t>.</w:t>
      </w:r>
      <w:r>
        <w:rPr>
          <w:lang w:val="en-US"/>
        </w:rPr>
        <w:t>05</w:t>
      </w:r>
      <w:r w:rsidRPr="008818FE">
        <w:t>.202</w:t>
      </w:r>
      <w:r>
        <w:rPr>
          <w:lang w:val="en-US"/>
        </w:rPr>
        <w:t>7</w:t>
      </w:r>
    </w:p>
    <w:p w14:paraId="5D7487E1" w14:textId="77777777" w:rsidR="00A407F7" w:rsidRDefault="00602599">
      <w:r w:rsidRPr="008818FE">
        <w:t xml:space="preserve">Завершение разработки – </w:t>
      </w:r>
      <w:r w:rsidR="008818FE" w:rsidRPr="008818FE">
        <w:rPr>
          <w:lang w:val="en-US"/>
        </w:rPr>
        <w:t>17</w:t>
      </w:r>
      <w:r w:rsidRPr="008818FE">
        <w:t>.</w:t>
      </w:r>
      <w:r w:rsidR="008818FE" w:rsidRPr="008818FE">
        <w:rPr>
          <w:lang w:val="en-US"/>
        </w:rPr>
        <w:t>05</w:t>
      </w:r>
      <w:r w:rsidRPr="008818FE">
        <w:t>.202</w:t>
      </w:r>
      <w:r w:rsidR="008818FE" w:rsidRPr="008818FE">
        <w:rPr>
          <w:lang w:val="en-US"/>
        </w:rPr>
        <w:t>7</w:t>
      </w:r>
      <w:r w:rsidRPr="008818FE">
        <w:t>.</w:t>
      </w:r>
    </w:p>
    <w:p w14:paraId="5A8DA87D" w14:textId="77777777" w:rsidR="00A407F7" w:rsidRPr="00DE479D" w:rsidRDefault="00602599">
      <w:pPr>
        <w:pStyle w:val="2"/>
      </w:pPr>
      <w:bookmarkStart w:id="8" w:name="_Toc241712953"/>
      <w:r w:rsidRPr="00DE479D">
        <w:t>Источники и порядок финансирования работ</w:t>
      </w:r>
      <w:bookmarkEnd w:id="8"/>
    </w:p>
    <w:p w14:paraId="0785B6E1" w14:textId="0AAE8C0D" w:rsidR="00A407F7" w:rsidRDefault="005B6DEE">
      <w:r>
        <w:rPr>
          <w:color w:val="000000"/>
          <w:shd w:val="clear" w:color="auto" w:fill="FFFFFF"/>
        </w:rPr>
        <w:t>Р</w:t>
      </w:r>
      <w:r w:rsidRPr="005B6DEE">
        <w:t>азработка выполняется в рамках учебного/проектного задания. Платные внешние сервисы не являются обязательным требованием.</w:t>
      </w:r>
    </w:p>
    <w:p w14:paraId="2FC585B2" w14:textId="77777777" w:rsidR="00A407F7" w:rsidRDefault="00602599">
      <w:pPr>
        <w:pStyle w:val="1"/>
      </w:pPr>
      <w:bookmarkStart w:id="9" w:name="_Toc241712954"/>
      <w:r w:rsidRPr="00DE479D">
        <w:lastRenderedPageBreak/>
        <w:t>Цели и назначение создания системы</w:t>
      </w:r>
      <w:bookmarkEnd w:id="9"/>
    </w:p>
    <w:p w14:paraId="47A6BABB" w14:textId="77777777" w:rsidR="00DE479D" w:rsidRPr="00DE479D" w:rsidRDefault="00DE479D" w:rsidP="00DE479D">
      <w:r>
        <w:t>В данном разделе обозначены цель и назначение системы.</w:t>
      </w:r>
    </w:p>
    <w:p w14:paraId="62567332" w14:textId="77777777" w:rsidR="00A407F7" w:rsidRPr="00DE479D" w:rsidRDefault="00602599">
      <w:pPr>
        <w:pStyle w:val="2"/>
      </w:pPr>
      <w:bookmarkStart w:id="10" w:name="_Toc241712955"/>
      <w:r w:rsidRPr="00DE479D">
        <w:t>Цели создания системы</w:t>
      </w:r>
      <w:bookmarkEnd w:id="10"/>
    </w:p>
    <w:p w14:paraId="14A5D6C3" w14:textId="77777777" w:rsidR="0055502E" w:rsidRDefault="0055502E">
      <w:r w:rsidRPr="0055502E">
        <w:t>Целью настоящей работы является разработка информационной системы автоматизации планирования и контроля технического обслуживания, учёта расходов и анализа эксплуатации автомобиля. Система предназначена для хранения единой истории автомобиля, расчёта сроков проведения планового технического обслуживания, формирования уведомлений о необходимости выполнения работ, учёта расходов на эксплуатацию и топливо, подбора подходящего автосервиса на основе требуемых работ, а также формирования условного показателя состояния автомобиля на основе накопленных пользовательских данных. Система должна соответствовать всем техническим требованиям, описанным в настоящем техническом задании.</w:t>
      </w:r>
    </w:p>
    <w:p w14:paraId="4DA6EB42" w14:textId="0F68C6C0" w:rsidR="00A407F7" w:rsidRDefault="0055502E">
      <w:r>
        <w:t>Р</w:t>
      </w:r>
      <w:r w:rsidR="00602599">
        <w:t>езультаты, к которым должна привести разработка:</w:t>
      </w:r>
    </w:p>
    <w:p w14:paraId="0C886ADF" w14:textId="4C9C96B9" w:rsidR="0055502E" w:rsidRPr="0055502E" w:rsidRDefault="0055502E" w:rsidP="0055502E">
      <w:pPr>
        <w:pStyle w:val="a0"/>
      </w:pPr>
      <w:r w:rsidRPr="0055502E">
        <w:t xml:space="preserve">снижение количества случаев пропуска планового технического обслуживания за счёт автоматического расчёта следующего ТО и формирования уведомлений при приближении установленного срока или пробега; </w:t>
      </w:r>
    </w:p>
    <w:p w14:paraId="6878A0DC" w14:textId="25323A40" w:rsidR="0055502E" w:rsidRPr="0055502E" w:rsidRDefault="0055502E" w:rsidP="0055502E">
      <w:pPr>
        <w:pStyle w:val="a0"/>
      </w:pPr>
      <w:r w:rsidRPr="0055502E">
        <w:t xml:space="preserve">сокращение времени поиска подходящего автосервиса за счёт предоставления единого перечня сервисов с указанием выполняемых работ, стоимости услуг, контактных данных и режима работы; </w:t>
      </w:r>
    </w:p>
    <w:p w14:paraId="76C00C6F" w14:textId="5B9FE91E" w:rsidR="0055502E" w:rsidRPr="0055502E" w:rsidRDefault="0055502E" w:rsidP="0055502E">
      <w:pPr>
        <w:pStyle w:val="a0"/>
      </w:pPr>
      <w:r w:rsidRPr="0055502E">
        <w:t xml:space="preserve">создание единой истории автомобиля за счёт централизованного хранения сведений о техническом обслуживании, ремонтах, пробеге и связанных расходах; </w:t>
      </w:r>
    </w:p>
    <w:p w14:paraId="40A9E979" w14:textId="6BA9122D" w:rsidR="0055502E" w:rsidRPr="0055502E" w:rsidRDefault="0055502E" w:rsidP="0055502E">
      <w:pPr>
        <w:pStyle w:val="a0"/>
      </w:pPr>
      <w:r w:rsidRPr="0055502E">
        <w:t xml:space="preserve">сокращение времени анализа эксплуатационных расходов за счёт автоматического формирования итоговых сумм и распределения затрат по категориям, включая техническое обслуживание, ремонт, топливо, страхование и прочие расходы; </w:t>
      </w:r>
    </w:p>
    <w:p w14:paraId="516E9734" w14:textId="1423B482" w:rsidR="0055502E" w:rsidRPr="0055502E" w:rsidRDefault="0055502E" w:rsidP="0055502E">
      <w:pPr>
        <w:pStyle w:val="a0"/>
      </w:pPr>
      <w:r w:rsidRPr="0055502E">
        <w:t xml:space="preserve">повышение удобства контроля расхода топлива за счёт хранения данных о заправках и автоматического расчёта показателей расхода топлива за выбранный период; </w:t>
      </w:r>
    </w:p>
    <w:p w14:paraId="1AAB9456" w14:textId="74AF74CA" w:rsidR="0055502E" w:rsidRPr="0055502E" w:rsidRDefault="0055502E" w:rsidP="0055502E">
      <w:pPr>
        <w:pStyle w:val="a0"/>
      </w:pPr>
      <w:r w:rsidRPr="0055502E">
        <w:t xml:space="preserve">предоставление пользователю условного показателя состояния автомобиля с отображением факторов, повлиявших на результат, и указанием ограничений применяемого расчёта; </w:t>
      </w:r>
    </w:p>
    <w:p w14:paraId="51E0C776" w14:textId="2BCF5946" w:rsidR="0055502E" w:rsidRDefault="0055502E" w:rsidP="0055502E">
      <w:pPr>
        <w:pStyle w:val="a0"/>
      </w:pPr>
      <w:r w:rsidRPr="0055502E">
        <w:t>повышение актуальности информации об автосервисах за счёт хранения даты последнего обновления сведений и обозначения данных, требующих проверки.</w:t>
      </w:r>
    </w:p>
    <w:p w14:paraId="091D4785" w14:textId="77777777" w:rsidR="00A407F7" w:rsidRDefault="00602599">
      <w:r>
        <w:t>В настоящей работе имеются следующие задачи:</w:t>
      </w:r>
    </w:p>
    <w:p w14:paraId="434D7230" w14:textId="77777777" w:rsidR="00A407F7" w:rsidRDefault="00602599">
      <w:pPr>
        <w:pStyle w:val="a0"/>
      </w:pPr>
      <w:r>
        <w:t>произвести анализ существующих аналогов, выделить их преимущества и недостатки;</w:t>
      </w:r>
    </w:p>
    <w:p w14:paraId="0D22701C" w14:textId="77777777" w:rsidR="00A407F7" w:rsidRDefault="00602599">
      <w:pPr>
        <w:pStyle w:val="a0"/>
      </w:pPr>
      <w:r>
        <w:lastRenderedPageBreak/>
        <w:t>создать макеты пользовательского интерфейса;</w:t>
      </w:r>
    </w:p>
    <w:p w14:paraId="79373C99" w14:textId="219C9B44" w:rsidR="0055502E" w:rsidRPr="0055502E" w:rsidRDefault="0055502E" w:rsidP="0055502E">
      <w:pPr>
        <w:pStyle w:val="a0"/>
      </w:pPr>
      <w:r w:rsidRPr="0055502E">
        <w:t xml:space="preserve">произвести анализ предметной области и существующих решений для учёта эксплуатации и технического обслуживания автомобилей; </w:t>
      </w:r>
    </w:p>
    <w:p w14:paraId="571CA4BA" w14:textId="4BC2CAFC" w:rsidR="0055502E" w:rsidRPr="0055502E" w:rsidRDefault="0055502E" w:rsidP="0055502E">
      <w:pPr>
        <w:pStyle w:val="a0"/>
      </w:pPr>
      <w:r w:rsidRPr="0055502E">
        <w:t xml:space="preserve">определить функциональные и нефункциональные требования к информационной системе; </w:t>
      </w:r>
    </w:p>
    <w:p w14:paraId="00E86A30" w14:textId="1D6619D9" w:rsidR="0055502E" w:rsidRPr="0055502E" w:rsidRDefault="0055502E" w:rsidP="0055502E">
      <w:pPr>
        <w:pStyle w:val="a0"/>
      </w:pPr>
      <w:r w:rsidRPr="0055502E">
        <w:t xml:space="preserve">создать структуру информационной системы и определить состав основных функциональных разделов; </w:t>
      </w:r>
    </w:p>
    <w:p w14:paraId="6F3E5527" w14:textId="6C1ACE70" w:rsidR="0055502E" w:rsidRPr="0055502E" w:rsidRDefault="0055502E" w:rsidP="0055502E">
      <w:pPr>
        <w:pStyle w:val="a0"/>
      </w:pPr>
      <w:r w:rsidRPr="0055502E">
        <w:t xml:space="preserve">разработать структуру базы данных для хранения сведений о пользователях, автомобилях, техническом обслуживании, ремонтах, расходах, заправках и автосервисах; </w:t>
      </w:r>
    </w:p>
    <w:p w14:paraId="0D2FD14D" w14:textId="77777777" w:rsidR="0055502E" w:rsidRDefault="0055502E" w:rsidP="0055502E">
      <w:pPr>
        <w:pStyle w:val="a0"/>
      </w:pPr>
      <w:r w:rsidRPr="0055502E">
        <w:t xml:space="preserve">реализовать регистрацию и авторизацию пользователя; </w:t>
      </w:r>
    </w:p>
    <w:p w14:paraId="03342022" w14:textId="5C2B88E6" w:rsidR="0055502E" w:rsidRPr="0055502E" w:rsidRDefault="0055502E" w:rsidP="0055502E">
      <w:pPr>
        <w:pStyle w:val="a0"/>
      </w:pPr>
      <w:r w:rsidRPr="0055502E">
        <w:t xml:space="preserve">реализовать добавление и редактирование сведений об автомобиле; </w:t>
      </w:r>
    </w:p>
    <w:p w14:paraId="01C15A13" w14:textId="0749B342" w:rsidR="0055502E" w:rsidRPr="0055502E" w:rsidRDefault="0055502E" w:rsidP="0055502E">
      <w:pPr>
        <w:pStyle w:val="a0"/>
      </w:pPr>
      <w:r w:rsidRPr="0055502E">
        <w:t xml:space="preserve">реализовать хранение истории технического обслуживания и ремонтных работ; </w:t>
      </w:r>
    </w:p>
    <w:p w14:paraId="71A93456" w14:textId="41CDD584" w:rsidR="0055502E" w:rsidRPr="0055502E" w:rsidRDefault="0055502E" w:rsidP="0055502E">
      <w:pPr>
        <w:pStyle w:val="a0"/>
      </w:pPr>
      <w:r w:rsidRPr="0055502E">
        <w:t xml:space="preserve">реализовать хранение регламентов технического обслуживания и расчёт следующего планового ТО по пробегу и времени; </w:t>
      </w:r>
    </w:p>
    <w:p w14:paraId="0349C93E" w14:textId="34888CED" w:rsidR="0055502E" w:rsidRPr="0055502E" w:rsidRDefault="0055502E" w:rsidP="0055502E">
      <w:pPr>
        <w:pStyle w:val="a0"/>
      </w:pPr>
      <w:r w:rsidRPr="0055502E">
        <w:t xml:space="preserve">реализовать автоматический перерасчёт сроков технического обслуживания при изменении пробега или данных о выполненных работах; </w:t>
      </w:r>
    </w:p>
    <w:p w14:paraId="40BA010D" w14:textId="6087B769" w:rsidR="0055502E" w:rsidRPr="0055502E" w:rsidRDefault="0055502E" w:rsidP="0055502E">
      <w:pPr>
        <w:pStyle w:val="a0"/>
      </w:pPr>
      <w:r w:rsidRPr="0055502E">
        <w:t xml:space="preserve">реализовать систему уведомлений о приближении или наступлении срока технического обслуживания; </w:t>
      </w:r>
    </w:p>
    <w:p w14:paraId="3AC72C0A" w14:textId="6590171E" w:rsidR="0055502E" w:rsidRPr="0055502E" w:rsidRDefault="0055502E" w:rsidP="0055502E">
      <w:pPr>
        <w:pStyle w:val="a0"/>
      </w:pPr>
      <w:r w:rsidRPr="0055502E">
        <w:t xml:space="preserve">реализовать учёт расходов на техническое обслуживание, ремонт, топливо, страхование и прочие расходы; </w:t>
      </w:r>
    </w:p>
    <w:p w14:paraId="05F13DB9" w14:textId="03F698A2" w:rsidR="0055502E" w:rsidRPr="0055502E" w:rsidRDefault="0055502E" w:rsidP="0055502E">
      <w:pPr>
        <w:pStyle w:val="a0"/>
      </w:pPr>
      <w:r w:rsidRPr="0055502E">
        <w:t xml:space="preserve">реализовать формирование финансовой аналитики за выбранный пользователем период; </w:t>
      </w:r>
    </w:p>
    <w:p w14:paraId="12D99DA1" w14:textId="1BAA008B" w:rsidR="0055502E" w:rsidRPr="0055502E" w:rsidRDefault="0055502E" w:rsidP="0055502E">
      <w:pPr>
        <w:pStyle w:val="a0"/>
      </w:pPr>
      <w:r w:rsidRPr="0055502E">
        <w:t xml:space="preserve">реализовать учёт заправок и расчёт среднего расхода топлива; </w:t>
      </w:r>
    </w:p>
    <w:p w14:paraId="4180DE8A" w14:textId="6230FE88" w:rsidR="0055502E" w:rsidRPr="0055502E" w:rsidRDefault="0055502E" w:rsidP="0055502E">
      <w:pPr>
        <w:pStyle w:val="a0"/>
      </w:pPr>
      <w:r w:rsidRPr="0055502E">
        <w:t xml:space="preserve">реализовать анализ изменения расхода топлива за выбранные периоды; </w:t>
      </w:r>
    </w:p>
    <w:p w14:paraId="07E61EB1" w14:textId="47AEA206" w:rsidR="0055502E" w:rsidRPr="0055502E" w:rsidRDefault="0055502E" w:rsidP="0055502E">
      <w:pPr>
        <w:pStyle w:val="a0"/>
      </w:pPr>
      <w:r w:rsidRPr="0055502E">
        <w:t xml:space="preserve">реализовать расчёт условного показателя состояния автомобиля на основе накопленной истории эксплуатации и технического обслуживания; </w:t>
      </w:r>
    </w:p>
    <w:p w14:paraId="22341583" w14:textId="29AC4D52" w:rsidR="0055502E" w:rsidRPr="0055502E" w:rsidRDefault="0055502E" w:rsidP="0055502E">
      <w:pPr>
        <w:pStyle w:val="a0"/>
      </w:pPr>
      <w:r w:rsidRPr="0055502E">
        <w:t xml:space="preserve">реализовать отображение факторов, влияющих на условный показатель состояния, и предупреждение об ограничениях его использования; </w:t>
      </w:r>
    </w:p>
    <w:p w14:paraId="432A18AF" w14:textId="344BF31C" w:rsidR="0055502E" w:rsidRPr="0055502E" w:rsidRDefault="0055502E" w:rsidP="0055502E">
      <w:pPr>
        <w:pStyle w:val="a0"/>
      </w:pPr>
      <w:r w:rsidRPr="0055502E">
        <w:t xml:space="preserve">реализовать проверку достаточности данных для расчёта показателя состояния автомобиля; </w:t>
      </w:r>
    </w:p>
    <w:p w14:paraId="4101C019" w14:textId="34FAE091" w:rsidR="0055502E" w:rsidRPr="0055502E" w:rsidRDefault="0055502E" w:rsidP="0055502E">
      <w:pPr>
        <w:pStyle w:val="a0"/>
      </w:pPr>
      <w:r w:rsidRPr="0055502E">
        <w:t xml:space="preserve">реализовать раздел поиска и выбора автосервиса по требуемому виду работ; </w:t>
      </w:r>
    </w:p>
    <w:p w14:paraId="7B3366B4" w14:textId="7E218F57" w:rsidR="0055502E" w:rsidRPr="0055502E" w:rsidRDefault="0055502E" w:rsidP="0055502E">
      <w:pPr>
        <w:pStyle w:val="a0"/>
      </w:pPr>
      <w:r w:rsidRPr="0055502E">
        <w:t xml:space="preserve">реализовать отображение информации об автосервисе, включая название, адрес, контакты, график работы, перечень услуг и стоимость работ; </w:t>
      </w:r>
    </w:p>
    <w:p w14:paraId="7DF80F9B" w14:textId="7C694682" w:rsidR="0055502E" w:rsidRPr="0055502E" w:rsidRDefault="0055502E" w:rsidP="0055502E">
      <w:pPr>
        <w:pStyle w:val="a0"/>
      </w:pPr>
      <w:r w:rsidRPr="0055502E">
        <w:lastRenderedPageBreak/>
        <w:t xml:space="preserve">реализовать отображение даты последнего обновления информации об автосервисе и отметки о необходимости проверки устаревших данных; </w:t>
      </w:r>
    </w:p>
    <w:p w14:paraId="307BB634" w14:textId="687094BE" w:rsidR="0055502E" w:rsidRPr="0055502E" w:rsidRDefault="0055502E" w:rsidP="0055502E">
      <w:pPr>
        <w:pStyle w:val="a0"/>
      </w:pPr>
      <w:r w:rsidRPr="0055502E">
        <w:t xml:space="preserve">реализовать создание пользователем записи-запроса на обращение в выбранный автосервис без автоматической передачи запроса в автосервис и без осуществления бронирования со стороны системы; </w:t>
      </w:r>
    </w:p>
    <w:p w14:paraId="1509BD56" w14:textId="22C4D814" w:rsidR="0055502E" w:rsidRPr="0055502E" w:rsidRDefault="0055502E" w:rsidP="0055502E">
      <w:pPr>
        <w:pStyle w:val="a0"/>
      </w:pPr>
      <w:r w:rsidRPr="0055502E">
        <w:t xml:space="preserve">реализовать формирование сводного отчёта по автомобилю; </w:t>
      </w:r>
    </w:p>
    <w:p w14:paraId="31B15AEB" w14:textId="07239940" w:rsidR="0055502E" w:rsidRPr="0055502E" w:rsidRDefault="0055502E" w:rsidP="0055502E">
      <w:pPr>
        <w:pStyle w:val="a0"/>
      </w:pPr>
      <w:r w:rsidRPr="0055502E">
        <w:t xml:space="preserve">реализовать административный раздел для управления пользователями, регламентами технического обслуживания, справочной информацией и сведениями об автосервисах; </w:t>
      </w:r>
    </w:p>
    <w:p w14:paraId="248DEBD2" w14:textId="3B84A415" w:rsidR="0055502E" w:rsidRDefault="0055502E" w:rsidP="0055502E">
      <w:pPr>
        <w:pStyle w:val="a0"/>
      </w:pPr>
      <w:r w:rsidRPr="0055502E">
        <w:t>подготовить техническую документацию на разработанную информационную систему.</w:t>
      </w:r>
    </w:p>
    <w:p w14:paraId="789B3329" w14:textId="77777777" w:rsidR="00A407F7" w:rsidRDefault="00602599">
      <w:pPr>
        <w:pStyle w:val="2"/>
      </w:pPr>
      <w:bookmarkStart w:id="11" w:name="_Toc241712956"/>
      <w:r w:rsidRPr="00DE479D">
        <w:t>Назначение системы</w:t>
      </w:r>
      <w:bookmarkEnd w:id="11"/>
    </w:p>
    <w:p w14:paraId="3B0E5A8B" w14:textId="77777777" w:rsidR="00954F5C" w:rsidRPr="00954F5C" w:rsidRDefault="00954F5C" w:rsidP="00954F5C">
      <w:r w:rsidRPr="00954F5C">
        <w:t>ИС «</w:t>
      </w:r>
      <w:proofErr w:type="spellStart"/>
      <w:r w:rsidRPr="00954F5C">
        <w:t>АвтоКонтроль</w:t>
      </w:r>
      <w:proofErr w:type="spellEnd"/>
      <w:r w:rsidRPr="00954F5C">
        <w:t>», получаемая в ходе разработки по настоящему ТЗ, имеет функциональное назначение – она предназначена для автоматизации процессов планирования и контроля технического обслуживания автомобиля, ведения истории его эксплуатации, учёта расходов, анализа затрат на топливо и обслуживание, подбора автосервисов по необходимым видам работ и предоставления пользователю информации о состоянии автомобиля на основе накопленных данных.</w:t>
      </w:r>
    </w:p>
    <w:p w14:paraId="30B4485C" w14:textId="77777777" w:rsidR="00954F5C" w:rsidRPr="00954F5C" w:rsidRDefault="00954F5C" w:rsidP="00954F5C">
      <w:r w:rsidRPr="00954F5C">
        <w:t>Объектом автоматизации является процесс эксплуатации автомобиля и планирования его технического обслуживания владельцем транспортного средства. Система предназначена для внедрения в качестве общедоступного сервиса, ориентированного на частных пользователей, самостоятельно контролирующих техническое обслуживание, расходы и эксплуатацию своего автомобиля.</w:t>
      </w:r>
    </w:p>
    <w:p w14:paraId="748C7DDD" w14:textId="77777777" w:rsidR="00954F5C" w:rsidRDefault="00954F5C"/>
    <w:p w14:paraId="6940DA97" w14:textId="77777777" w:rsidR="00A407F7" w:rsidRPr="00F76D48" w:rsidRDefault="00602599">
      <w:pPr>
        <w:pStyle w:val="1"/>
      </w:pPr>
      <w:bookmarkStart w:id="12" w:name="_Toc241712957"/>
      <w:r w:rsidRPr="00F76D48">
        <w:lastRenderedPageBreak/>
        <w:t>Характеристика объекта автоматизации</w:t>
      </w:r>
      <w:bookmarkEnd w:id="12"/>
    </w:p>
    <w:p w14:paraId="1E7C01AE" w14:textId="77777777" w:rsidR="00954F5C" w:rsidRDefault="00954F5C">
      <w:r w:rsidRPr="00954F5C">
        <w:t>ИС «</w:t>
      </w:r>
      <w:proofErr w:type="spellStart"/>
      <w:r w:rsidRPr="00954F5C">
        <w:t>АвтоКонтроль</w:t>
      </w:r>
      <w:proofErr w:type="spellEnd"/>
      <w:r w:rsidRPr="00954F5C">
        <w:t>» — это сервис автоматизации планирования и контроля эксплуатации автомобиля, предназначенный для сокращения времени на контроль технического обслуживания, ведение истории автомобиля и анализ эксплуатационных расходов. В настоящее время данные о техническом обслуживании, ремонтах, пробеге, расходах на автомобиль и заправках часто хранятся разрозненно: часть информации записывается вручную, сроки следующего технического обслуживания отслеживаются самостоятельно, а сведения об автосервисах и стоимости работ приходится искать в различных источниках. В результате владельцу автомобиля необходимо самостоятельно контролировать сроки проведения обслуживания, восстанавливать историю выполненных работ, анализировать расходы и выбирать подходящий автосервис.</w:t>
      </w:r>
    </w:p>
    <w:p w14:paraId="6B92DA51" w14:textId="56CE714E" w:rsidR="00A407F7" w:rsidRDefault="00602599">
      <w:r>
        <w:t xml:space="preserve">Разработка ИС </w:t>
      </w:r>
      <w:r w:rsidR="00954F5C">
        <w:t>автоматизации эксплуатации автомобиля</w:t>
      </w:r>
      <w:r>
        <w:t xml:space="preserve"> затрагивает следующие области:</w:t>
      </w:r>
    </w:p>
    <w:p w14:paraId="7C083C75" w14:textId="30D4A2DF" w:rsidR="00954F5C" w:rsidRDefault="00954F5C">
      <w:pPr>
        <w:pStyle w:val="a0"/>
      </w:pPr>
      <w:r w:rsidRPr="00954F5C">
        <w:t>техническое обслуживание и эксплуатация автомобилей – планирование регламентных работ, ведение истории технического обслуживания и ремонтов;</w:t>
      </w:r>
    </w:p>
    <w:p w14:paraId="05387F3E" w14:textId="022717E3" w:rsidR="00954F5C" w:rsidRDefault="00954F5C">
      <w:pPr>
        <w:pStyle w:val="a0"/>
      </w:pPr>
      <w:r w:rsidRPr="00954F5C">
        <w:t>финансовый учёт – регистрация расходов на техническое обслуживание, ремонт, топливо, страхование и другие эксплуатационные затраты;</w:t>
      </w:r>
    </w:p>
    <w:p w14:paraId="52587DBB" w14:textId="2FBF3A91" w:rsidR="00954F5C" w:rsidRDefault="00954F5C">
      <w:pPr>
        <w:pStyle w:val="a0"/>
      </w:pPr>
      <w:r w:rsidRPr="00954F5C">
        <w:t>топливный анализ – хранение данных о заправках, расчёт расхода топлива и анализ его изменения за выбранные периоды;</w:t>
      </w:r>
    </w:p>
    <w:p w14:paraId="587EC2B4" w14:textId="2AAA5B44" w:rsidR="00954F5C" w:rsidRDefault="00954F5C">
      <w:pPr>
        <w:pStyle w:val="a0"/>
      </w:pPr>
      <w:r w:rsidRPr="00954F5C">
        <w:t>информационные технологии – разработка пользовательского сервиса, хранение и обработка накопленных данных, формирование уведомлений, аналитических показателей и справочной информации об автосервисах.</w:t>
      </w:r>
    </w:p>
    <w:p w14:paraId="014BFE9F" w14:textId="77777777" w:rsidR="00954F5C" w:rsidRDefault="00954F5C" w:rsidP="00954F5C">
      <w:r>
        <w:t>Система предназначена для внедрения в качестве общедоступного сервиса и рассчитана на частных пользователей, самостоятельно планирующих техническое обслуживание и контролирующих эксплуатацию своего автомобиля.</w:t>
      </w:r>
    </w:p>
    <w:p w14:paraId="5B73DCD2" w14:textId="77777777" w:rsidR="00954F5C" w:rsidRDefault="00954F5C" w:rsidP="00954F5C">
      <w:r>
        <w:t>Ключевым архитектурным ограничением является то, что система не выполняет непосредственную техническую диагностику автомобиля и не получает данные от его бортовых систем, а использует сведения, введённые пользователем, для расчёта сроков обслуживания, формирования аналитики и условного показателя состояния автомобиля. Информация об автосервисах используется в справочном виде и обновляется администратором системы. Система позволяет сформировать запрос на обращение в выбранный автосервис, однако не передаёт его автоматически, не выполняет бронирование и не получает подтверждение записи от автосервиса.</w:t>
      </w:r>
    </w:p>
    <w:p w14:paraId="4E99C0B9" w14:textId="77777777" w:rsidR="00A407F7" w:rsidRDefault="00602599">
      <w:r>
        <w:t>Границы системы представлены в таблице 1.</w:t>
      </w:r>
    </w:p>
    <w:p w14:paraId="7B8366E6" w14:textId="77777777" w:rsidR="00A407F7" w:rsidRDefault="00602599">
      <w:pPr>
        <w:pStyle w:val="vgutTableName"/>
      </w:pPr>
      <w:r>
        <w:t>Таблица 1 – Границы системы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407F7" w14:paraId="458520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819" w:type="dxa"/>
          </w:tcPr>
          <w:p w14:paraId="7B0F82C2" w14:textId="77777777" w:rsidR="00A407F7" w:rsidRDefault="00602599">
            <w:pPr>
              <w:pStyle w:val="vgutTableText"/>
              <w:jc w:val="center"/>
            </w:pPr>
            <w:r>
              <w:rPr>
                <w:b/>
              </w:rPr>
              <w:lastRenderedPageBreak/>
              <w:t>Входит в систему</w:t>
            </w:r>
          </w:p>
        </w:tc>
        <w:tc>
          <w:tcPr>
            <w:tcW w:w="4819" w:type="dxa"/>
          </w:tcPr>
          <w:p w14:paraId="1D183A66" w14:textId="77777777" w:rsidR="00A407F7" w:rsidRDefault="00602599">
            <w:pPr>
              <w:pStyle w:val="vgutTableText"/>
              <w:jc w:val="center"/>
            </w:pPr>
            <w:r>
              <w:rPr>
                <w:b/>
              </w:rPr>
              <w:t>Остаётся во внешней среде</w:t>
            </w:r>
          </w:p>
        </w:tc>
      </w:tr>
      <w:tr w:rsidR="00A407F7" w14:paraId="16C3F4EC" w14:textId="77777777">
        <w:tc>
          <w:tcPr>
            <w:tcW w:w="4819" w:type="dxa"/>
          </w:tcPr>
          <w:p w14:paraId="1F3D2A0B" w14:textId="5D6FB905" w:rsidR="00A407F7" w:rsidRDefault="00602599">
            <w:pPr>
              <w:pStyle w:val="vgutTableText"/>
            </w:pPr>
            <w:r>
              <w:t>Регистрация и а</w:t>
            </w:r>
            <w:r w:rsidR="00326C7F">
              <w:t>вторизация</w:t>
            </w:r>
            <w:r>
              <w:t xml:space="preserve"> пользователей</w:t>
            </w:r>
          </w:p>
        </w:tc>
        <w:tc>
          <w:tcPr>
            <w:tcW w:w="4819" w:type="dxa"/>
          </w:tcPr>
          <w:p w14:paraId="0882A36B" w14:textId="2398647E" w:rsidR="00A407F7" w:rsidRDefault="00326C7F">
            <w:pPr>
              <w:pStyle w:val="vgutTableText"/>
            </w:pPr>
            <w:r w:rsidRPr="00326C7F">
              <w:t>Выполнение ТО и ремонта</w:t>
            </w:r>
          </w:p>
        </w:tc>
      </w:tr>
      <w:tr w:rsidR="00A407F7" w14:paraId="61BC18BF" w14:textId="77777777">
        <w:tc>
          <w:tcPr>
            <w:tcW w:w="4819" w:type="dxa"/>
          </w:tcPr>
          <w:p w14:paraId="7697CC49" w14:textId="6021D978" w:rsidR="00A407F7" w:rsidRDefault="00326C7F">
            <w:pPr>
              <w:pStyle w:val="vgutTableText"/>
            </w:pPr>
            <w:r w:rsidRPr="00326C7F">
              <w:t>Автомобиль, пробег, VIN, госномер, страхование</w:t>
            </w:r>
          </w:p>
        </w:tc>
        <w:tc>
          <w:tcPr>
            <w:tcW w:w="4819" w:type="dxa"/>
          </w:tcPr>
          <w:p w14:paraId="38850275" w14:textId="3933F60A" w:rsidR="00A407F7" w:rsidRDefault="00326C7F">
            <w:pPr>
              <w:pStyle w:val="vgutTableText"/>
            </w:pPr>
            <w:r w:rsidRPr="00326C7F">
              <w:t>Отправка заявки в автосервис</w:t>
            </w:r>
          </w:p>
        </w:tc>
      </w:tr>
      <w:tr w:rsidR="00A407F7" w14:paraId="13377F97" w14:textId="77777777">
        <w:tc>
          <w:tcPr>
            <w:tcW w:w="4819" w:type="dxa"/>
          </w:tcPr>
          <w:p w14:paraId="080E33DA" w14:textId="2BC6C079" w:rsidR="00A407F7" w:rsidRDefault="00326C7F">
            <w:pPr>
              <w:pStyle w:val="vgutTableText"/>
            </w:pPr>
            <w:r w:rsidRPr="00326C7F">
              <w:t>История ТО и ремонта</w:t>
            </w:r>
          </w:p>
        </w:tc>
        <w:tc>
          <w:tcPr>
            <w:tcW w:w="4819" w:type="dxa"/>
          </w:tcPr>
          <w:p w14:paraId="23E7EB38" w14:textId="12D908E8" w:rsidR="00A407F7" w:rsidRDefault="00326C7F">
            <w:pPr>
              <w:pStyle w:val="vgutTableText"/>
            </w:pPr>
            <w:r w:rsidRPr="00326C7F">
              <w:t>Обработка заявки автосервисом</w:t>
            </w:r>
          </w:p>
        </w:tc>
      </w:tr>
      <w:tr w:rsidR="00A407F7" w14:paraId="540D456D" w14:textId="77777777">
        <w:tc>
          <w:tcPr>
            <w:tcW w:w="4819" w:type="dxa"/>
          </w:tcPr>
          <w:p w14:paraId="532678D4" w14:textId="026B09D7" w:rsidR="00A407F7" w:rsidRDefault="00326C7F">
            <w:pPr>
              <w:pStyle w:val="vgutTableText"/>
            </w:pPr>
            <w:r w:rsidRPr="00326C7F">
              <w:t>Регламенты, расчёт следующего ТО, уведомления</w:t>
            </w:r>
          </w:p>
        </w:tc>
        <w:tc>
          <w:tcPr>
            <w:tcW w:w="4819" w:type="dxa"/>
          </w:tcPr>
          <w:p w14:paraId="05F646F8" w14:textId="0A474BCA" w:rsidR="00A407F7" w:rsidRDefault="00326C7F">
            <w:pPr>
              <w:pStyle w:val="vgutTableText"/>
            </w:pPr>
            <w:r w:rsidRPr="00326C7F">
              <w:t>Автоматическое бронирование времени</w:t>
            </w:r>
          </w:p>
        </w:tc>
      </w:tr>
      <w:tr w:rsidR="00A407F7" w14:paraId="705E14D2" w14:textId="77777777">
        <w:tc>
          <w:tcPr>
            <w:tcW w:w="4819" w:type="dxa"/>
          </w:tcPr>
          <w:p w14:paraId="1C2D3C51" w14:textId="26D32E25" w:rsidR="00A407F7" w:rsidRDefault="00326C7F">
            <w:pPr>
              <w:pStyle w:val="vgutTableText"/>
            </w:pPr>
            <w:r w:rsidRPr="00326C7F">
              <w:t>Расходы, топливо, аналитика</w:t>
            </w:r>
          </w:p>
        </w:tc>
        <w:tc>
          <w:tcPr>
            <w:tcW w:w="4819" w:type="dxa"/>
          </w:tcPr>
          <w:p w14:paraId="0E6FC17A" w14:textId="23029937" w:rsidR="00A407F7" w:rsidRDefault="00326C7F">
            <w:pPr>
              <w:pStyle w:val="vgutTableText"/>
            </w:pPr>
            <w:r w:rsidRPr="00326C7F">
              <w:t>Диагностика в реальном времени</w:t>
            </w:r>
          </w:p>
        </w:tc>
      </w:tr>
      <w:tr w:rsidR="00A407F7" w14:paraId="5CBD5CB5" w14:textId="77777777">
        <w:tc>
          <w:tcPr>
            <w:tcW w:w="4819" w:type="dxa"/>
          </w:tcPr>
          <w:p w14:paraId="6451C2A2" w14:textId="05F206A8" w:rsidR="00A407F7" w:rsidRDefault="00326C7F">
            <w:pPr>
              <w:pStyle w:val="vgutTableText"/>
            </w:pPr>
            <w:r w:rsidRPr="00326C7F">
              <w:t>Условный показатель состояния</w:t>
            </w:r>
          </w:p>
        </w:tc>
        <w:tc>
          <w:tcPr>
            <w:tcW w:w="4819" w:type="dxa"/>
          </w:tcPr>
          <w:p w14:paraId="2FA4B4EB" w14:textId="745FD006" w:rsidR="00A407F7" w:rsidRDefault="00326C7F">
            <w:pPr>
              <w:pStyle w:val="vgutTableText"/>
            </w:pPr>
            <w:r w:rsidRPr="00326C7F">
              <w:t>Данные от бортового компьютера</w:t>
            </w:r>
          </w:p>
        </w:tc>
      </w:tr>
      <w:tr w:rsidR="00A407F7" w14:paraId="167A435A" w14:textId="77777777">
        <w:tc>
          <w:tcPr>
            <w:tcW w:w="4819" w:type="dxa"/>
          </w:tcPr>
          <w:p w14:paraId="679A7494" w14:textId="50041AF3" w:rsidR="00A407F7" w:rsidRDefault="00326C7F">
            <w:pPr>
              <w:pStyle w:val="vgutTableText"/>
            </w:pPr>
            <w:r w:rsidRPr="00326C7F">
              <w:t>Справочник и подбор автосервисов</w:t>
            </w:r>
          </w:p>
        </w:tc>
        <w:tc>
          <w:tcPr>
            <w:tcW w:w="4819" w:type="dxa"/>
          </w:tcPr>
          <w:p w14:paraId="2B773007" w14:textId="46F41761" w:rsidR="00A407F7" w:rsidRDefault="00326C7F">
            <w:pPr>
              <w:pStyle w:val="vgutTableText"/>
            </w:pPr>
            <w:r w:rsidRPr="00326C7F">
              <w:t>Онлайн-оплата</w:t>
            </w:r>
          </w:p>
        </w:tc>
      </w:tr>
      <w:tr w:rsidR="00A407F7" w14:paraId="5F1BE816" w14:textId="77777777">
        <w:tc>
          <w:tcPr>
            <w:tcW w:w="4819" w:type="dxa"/>
          </w:tcPr>
          <w:p w14:paraId="6B76A01F" w14:textId="5E046566" w:rsidR="00A407F7" w:rsidRDefault="00326C7F">
            <w:pPr>
              <w:pStyle w:val="vgutTableText"/>
            </w:pPr>
            <w:r w:rsidRPr="00326C7F">
              <w:t>Пользовательская заявка на запись</w:t>
            </w:r>
          </w:p>
        </w:tc>
        <w:tc>
          <w:tcPr>
            <w:tcW w:w="4819" w:type="dxa"/>
          </w:tcPr>
          <w:p w14:paraId="40E9A997" w14:textId="1AD87CD8" w:rsidR="00A407F7" w:rsidRDefault="00326C7F">
            <w:pPr>
              <w:pStyle w:val="vgutTableText"/>
            </w:pPr>
            <w:r>
              <w:t xml:space="preserve">- </w:t>
            </w:r>
          </w:p>
        </w:tc>
      </w:tr>
      <w:tr w:rsidR="00326C7F" w14:paraId="7EB3074F" w14:textId="77777777">
        <w:tc>
          <w:tcPr>
            <w:tcW w:w="4819" w:type="dxa"/>
          </w:tcPr>
          <w:p w14:paraId="103B9B92" w14:textId="4C2D7EC3" w:rsidR="00326C7F" w:rsidRPr="00326C7F" w:rsidRDefault="00326C7F">
            <w:pPr>
              <w:pStyle w:val="vgutTableText"/>
            </w:pPr>
            <w:r w:rsidRPr="00326C7F">
              <w:t>Итоговая справка</w:t>
            </w:r>
          </w:p>
        </w:tc>
        <w:tc>
          <w:tcPr>
            <w:tcW w:w="4819" w:type="dxa"/>
          </w:tcPr>
          <w:p w14:paraId="59CBE8E9" w14:textId="02B3C923" w:rsidR="00326C7F" w:rsidRDefault="00326C7F">
            <w:pPr>
              <w:pStyle w:val="vgutTableText"/>
            </w:pPr>
            <w:r w:rsidRPr="00326C7F">
              <w:t>Профессиональное техническое заключение</w:t>
            </w:r>
          </w:p>
        </w:tc>
      </w:tr>
    </w:tbl>
    <w:p w14:paraId="4CA372DA" w14:textId="534DECC4" w:rsidR="00910D16" w:rsidRDefault="00326C7F">
      <w:r w:rsidRPr="00326C7F">
        <w:t>Условия эксплуатации: круглосуточная работа серверной части; пользовательская работа с персонального устройства при наличии сети. При недоступности справочника автосервисов сохранённые пользовательские данные должны оставаться доступными.</w:t>
      </w:r>
    </w:p>
    <w:p w14:paraId="62B4C658" w14:textId="77777777" w:rsidR="00A407F7" w:rsidRPr="00F76D48" w:rsidRDefault="00602599">
      <w:pPr>
        <w:pStyle w:val="1"/>
      </w:pPr>
      <w:bookmarkStart w:id="13" w:name="_Toc241712958"/>
      <w:r w:rsidRPr="00F76D48">
        <w:lastRenderedPageBreak/>
        <w:t>Требования к автоматизированной системе</w:t>
      </w:r>
      <w:bookmarkEnd w:id="13"/>
    </w:p>
    <w:p w14:paraId="4C2A0A51" w14:textId="77777777" w:rsidR="00A407F7" w:rsidRDefault="00602599">
      <w:r>
        <w:t>Данный раздел настоящего технического задания содержит основные требования к результатам разработки.</w:t>
      </w:r>
    </w:p>
    <w:p w14:paraId="03DA91EE" w14:textId="77777777" w:rsidR="00A407F7" w:rsidRPr="00DE479D" w:rsidRDefault="00602599">
      <w:pPr>
        <w:pStyle w:val="2"/>
      </w:pPr>
      <w:bookmarkStart w:id="14" w:name="_Toc241712959"/>
      <w:r w:rsidRPr="00DE479D">
        <w:t>Требования к структуре системы в целом</w:t>
      </w:r>
      <w:bookmarkEnd w:id="14"/>
    </w:p>
    <w:p w14:paraId="731D1C64" w14:textId="77777777" w:rsidR="00A407F7" w:rsidRPr="00DE479D" w:rsidRDefault="00602599">
      <w:r w:rsidRPr="00DE479D">
        <w:t>В состав системы должны входить следующие подсистемы:</w:t>
      </w:r>
    </w:p>
    <w:p w14:paraId="038AD04A" w14:textId="5736A04F" w:rsidR="00F70F2C" w:rsidRPr="00F70F2C" w:rsidRDefault="00F70F2C" w:rsidP="00F70F2C">
      <w:pPr>
        <w:pStyle w:val="a0"/>
      </w:pPr>
      <w:r w:rsidRPr="00F70F2C">
        <w:t>подсистема аутентификации – регистрация пользователя, вход в систему, подтверждение учётной записи и управление доступом к данным пользователя;</w:t>
      </w:r>
    </w:p>
    <w:p w14:paraId="7F654D2B" w14:textId="7D4F46DE" w:rsidR="00F70F2C" w:rsidRPr="00F70F2C" w:rsidRDefault="00F70F2C" w:rsidP="00F70F2C">
      <w:pPr>
        <w:pStyle w:val="a0"/>
      </w:pPr>
      <w:r w:rsidRPr="00F70F2C">
        <w:t>подсистема управления автомобилями – добавление, хранение, просмотр и редактирование сведений об автомобилях, включая марку, модель, год выпуска, регистрационный номер, VIN и текущий пробег;</w:t>
      </w:r>
    </w:p>
    <w:p w14:paraId="6C4E63DA" w14:textId="2638D778" w:rsidR="00F70F2C" w:rsidRPr="00F70F2C" w:rsidRDefault="00F70F2C" w:rsidP="00F70F2C">
      <w:pPr>
        <w:pStyle w:val="a0"/>
      </w:pPr>
      <w:r w:rsidRPr="00F70F2C">
        <w:t>подсистема технического обслуживания – хранение истории технического обслуживания и ремонтных работ, регистрация выполненных работ, их стоимости, даты и пробега автомобиля;</w:t>
      </w:r>
    </w:p>
    <w:p w14:paraId="16599E81" w14:textId="3E9D3BA4" w:rsidR="00F70F2C" w:rsidRPr="00F70F2C" w:rsidRDefault="00F70F2C" w:rsidP="00F70F2C">
      <w:pPr>
        <w:pStyle w:val="a0"/>
      </w:pPr>
      <w:r w:rsidRPr="00F70F2C">
        <w:t>подсистема планирования технического обслуживания – хранение регламентов технического обслуживания, расчёт следующего срока проведения работ по пробегу и времени и автоматический перерасчёт при изменении исходных данных;</w:t>
      </w:r>
    </w:p>
    <w:p w14:paraId="07227B88" w14:textId="6BA66F77" w:rsidR="00F70F2C" w:rsidRPr="00F70F2C" w:rsidRDefault="00F70F2C" w:rsidP="00F70F2C">
      <w:pPr>
        <w:pStyle w:val="a0"/>
      </w:pPr>
      <w:r w:rsidRPr="00F70F2C">
        <w:t>подсистема уведомлений – формирование и отображение уведомлений о приближении или наступлении сроков технического обслуживания в соответствии с установленными пороговыми значениями;</w:t>
      </w:r>
    </w:p>
    <w:p w14:paraId="50E9BA84" w14:textId="09A21F1A" w:rsidR="00F70F2C" w:rsidRPr="00F70F2C" w:rsidRDefault="00F70F2C" w:rsidP="00F70F2C">
      <w:pPr>
        <w:pStyle w:val="a0"/>
      </w:pPr>
      <w:r w:rsidRPr="00F70F2C">
        <w:t>подсистема учёта расходов – регистрация и хранение расходов на техническое обслуживание, ремонт, топливо, страхование и прочие эксплуатационные затраты;</w:t>
      </w:r>
    </w:p>
    <w:p w14:paraId="31A536F1" w14:textId="7B8587DC" w:rsidR="00F70F2C" w:rsidRPr="00F70F2C" w:rsidRDefault="00F70F2C" w:rsidP="00F70F2C">
      <w:pPr>
        <w:pStyle w:val="a0"/>
      </w:pPr>
      <w:r w:rsidRPr="00F70F2C">
        <w:t>подсистема топливной аналитики – хранение сведений о заправках, расчёт расхода топлива и анализ изменения показателей за выбранный период;</w:t>
      </w:r>
    </w:p>
    <w:p w14:paraId="2A397EFD" w14:textId="2ECDC819" w:rsidR="00F70F2C" w:rsidRPr="00F70F2C" w:rsidRDefault="00F70F2C" w:rsidP="00F70F2C">
      <w:pPr>
        <w:pStyle w:val="a0"/>
      </w:pPr>
      <w:r w:rsidRPr="00F70F2C">
        <w:t>подсистема оценки состояния автомобиля – расчёт условного показателя состояния автомобиля на основе накопленных данных об эксплуатации и техническом обслуживании, отображение факторов, повлиявших на результат, и информации об ограничениях расчёта;</w:t>
      </w:r>
    </w:p>
    <w:p w14:paraId="7AC975AA" w14:textId="58D7DF18" w:rsidR="00F70F2C" w:rsidRPr="00F70F2C" w:rsidRDefault="00F70F2C" w:rsidP="00F70F2C">
      <w:pPr>
        <w:pStyle w:val="a0"/>
      </w:pPr>
      <w:r w:rsidRPr="00F70F2C">
        <w:t>подсистема автосервисов – хранение и отображение справочной информации об автосервисах, включая название, адрес, контактные данные, график работы, перечень услуг и стоимость работ;</w:t>
      </w:r>
    </w:p>
    <w:p w14:paraId="35E6592C" w14:textId="28444097" w:rsidR="00F70F2C" w:rsidRDefault="00F70F2C" w:rsidP="00F70F2C">
      <w:pPr>
        <w:pStyle w:val="a0"/>
      </w:pPr>
      <w:r w:rsidRPr="00F70F2C">
        <w:t>подсистема формирования запросов – создание и хранение пользователем запроса на обращение в выбранный автосервис с указанием требуемой услуги и связанных с ней данных;</w:t>
      </w:r>
    </w:p>
    <w:p w14:paraId="1D4D9A14" w14:textId="2B9CB55C" w:rsidR="00F70F2C" w:rsidRPr="00F70F2C" w:rsidRDefault="00F70F2C" w:rsidP="00F70F2C">
      <w:pPr>
        <w:pStyle w:val="a0"/>
      </w:pPr>
      <w:r w:rsidRPr="00F70F2C">
        <w:t>подсистема отчётности – формирование сводной информации по автомобилю, включая сведения о техническом обслуживании, расходах, топливе и эксплуатации;</w:t>
      </w:r>
    </w:p>
    <w:p w14:paraId="7DBFD50A" w14:textId="552E0AF4" w:rsidR="00A407F7" w:rsidRPr="00DE479D" w:rsidRDefault="00F70F2C" w:rsidP="00F70F2C">
      <w:pPr>
        <w:pStyle w:val="a0"/>
      </w:pPr>
      <w:r w:rsidRPr="00F70F2C">
        <w:lastRenderedPageBreak/>
        <w:t>административная подсистема – управление учётными записями пользователей, регламентами технического обслуживания, справочными данными и информацией об автосервисах.</w:t>
      </w:r>
    </w:p>
    <w:p w14:paraId="435CC915" w14:textId="6C070E18" w:rsidR="00A407F7" w:rsidRPr="00DE479D" w:rsidRDefault="00602599">
      <w:r w:rsidRPr="00DE479D">
        <w:t xml:space="preserve">Система должна иметь структуру «мобильное приложение – серверная часть» с централизованным хранением данных в единой базе данных. </w:t>
      </w:r>
    </w:p>
    <w:p w14:paraId="599B0C8F" w14:textId="77777777" w:rsidR="00A407F7" w:rsidRPr="00DE479D" w:rsidRDefault="00602599">
      <w:r w:rsidRPr="00DE479D">
        <w:t>Информационное взаимодействие компонентов системы должно обеспечиваться следующими способами:</w:t>
      </w:r>
    </w:p>
    <w:p w14:paraId="2C3DB34D" w14:textId="77777777" w:rsidR="00A407F7" w:rsidRDefault="00602599">
      <w:pPr>
        <w:pStyle w:val="a0"/>
      </w:pPr>
      <w:r w:rsidRPr="00DE479D">
        <w:t>мобильное приложение – серверная часть: протокол HTTPS, формат обмена JSON;</w:t>
      </w:r>
    </w:p>
    <w:p w14:paraId="60036157" w14:textId="187E9F21" w:rsidR="00F70F2C" w:rsidRDefault="00F70F2C">
      <w:pPr>
        <w:pStyle w:val="a0"/>
      </w:pPr>
      <w:r w:rsidRPr="00F70F2C">
        <w:t xml:space="preserve">серверная часть – база данных: протокол СУБД </w:t>
      </w:r>
      <w:proofErr w:type="spellStart"/>
      <w:r w:rsidRPr="00F70F2C">
        <w:t>PostgreSQL</w:t>
      </w:r>
      <w:proofErr w:type="spellEnd"/>
      <w:r w:rsidRPr="00F70F2C">
        <w:t xml:space="preserve"> в пределах внутренней сети сервера;</w:t>
      </w:r>
    </w:p>
    <w:p w14:paraId="6EBC8B8E" w14:textId="07B26427" w:rsidR="00F70F2C" w:rsidRPr="00DE479D" w:rsidRDefault="00F70F2C">
      <w:pPr>
        <w:pStyle w:val="a0"/>
      </w:pPr>
      <w:r w:rsidRPr="00F70F2C">
        <w:t>серверная часть – средство доставки сообщений: протокол и программный интерфейс применяемого средства доставки уведомлений и кодов подтверждения</w:t>
      </w:r>
      <w:r>
        <w:t>.</w:t>
      </w:r>
    </w:p>
    <w:p w14:paraId="3EB108CC" w14:textId="0DA3439D" w:rsidR="00A407F7" w:rsidRPr="00DE479D" w:rsidRDefault="00F70F2C">
      <w:r w:rsidRPr="00F70F2C">
        <w:t xml:space="preserve">Смежными по отношению к создаваемой системе являются средство доставки кодов подтверждения и уведомлений, а также автосервисы как внешние участники информационного взаимодействия. Автосервисы не являются непосредственными пользователями системы и не осуществляют через неё приём или подтверждение заявок. Совместимость с внешними средствами должна обеспечиваться использованием предусмотренных ими программных интерфейсов без изменения этих систем. </w:t>
      </w:r>
    </w:p>
    <w:p w14:paraId="28AB46B0" w14:textId="77777777" w:rsidR="00A407F7" w:rsidRPr="00DE479D" w:rsidRDefault="00602599">
      <w:r w:rsidRPr="00DE479D">
        <w:t>Система должна поддерживать следующие режимы функционирования:</w:t>
      </w:r>
    </w:p>
    <w:p w14:paraId="13669670" w14:textId="6A109DF2" w:rsidR="00F70F2C" w:rsidRDefault="00F70F2C">
      <w:pPr>
        <w:pStyle w:val="a0"/>
      </w:pPr>
      <w:r w:rsidRPr="00F70F2C">
        <w:t>штатный режим – доступны все функции системы, включая ведение данных об автомобиле, планирование технического обслуживания, учёт расходов, топливный анализ, расчёт условного показателя состояния и работу со справочной информацией об автосервисах;</w:t>
      </w:r>
    </w:p>
    <w:p w14:paraId="6FE19DD9" w14:textId="60A4E6F6" w:rsidR="003852FD" w:rsidRPr="00DE479D" w:rsidRDefault="003852FD">
      <w:pPr>
        <w:pStyle w:val="a0"/>
      </w:pPr>
      <w:r w:rsidRPr="003852FD">
        <w:t>режим ограниченной работоспособности – при недоступности отдельных внешних средств доставки сообщений или иных внешних компонентов функции, непосредственно зависящие от них, не выполняются, при этом операции с ранее сохранёнными данными, просмотр истории автомобиля, анализ расходов и другие независимые функции остаются доступными;</w:t>
      </w:r>
    </w:p>
    <w:p w14:paraId="48A14375" w14:textId="77777777" w:rsidR="00A407F7" w:rsidRPr="00DE479D" w:rsidRDefault="00602599">
      <w:pPr>
        <w:pStyle w:val="a0"/>
      </w:pPr>
      <w:r w:rsidRPr="00DE479D">
        <w:t>режим планового обслуживания – функции системы недоступны, время планового обслуживания не учитывается при расчёте показателя доступности сервиса.</w:t>
      </w:r>
    </w:p>
    <w:p w14:paraId="6DA5B4C5" w14:textId="77777777" w:rsidR="00A407F7" w:rsidRDefault="00602599">
      <w:r w:rsidRPr="00DE479D">
        <w:t>Диагностирование системы должно обеспечиваться следующими средствами:</w:t>
      </w:r>
    </w:p>
    <w:p w14:paraId="30416AB1" w14:textId="37ABD5F2" w:rsidR="003852FD" w:rsidRPr="003852FD" w:rsidRDefault="003852FD" w:rsidP="003852FD">
      <w:pPr>
        <w:pStyle w:val="a0"/>
      </w:pPr>
      <w:r w:rsidRPr="003852FD">
        <w:t>журналирование обращений к серверной части, основных операций с данными и выполнения расчётных процедур с указанием времени выполнения и результата операции;</w:t>
      </w:r>
    </w:p>
    <w:p w14:paraId="58A6E463" w14:textId="1CD22569" w:rsidR="003852FD" w:rsidRPr="003852FD" w:rsidRDefault="003852FD" w:rsidP="003852FD">
      <w:pPr>
        <w:pStyle w:val="a0"/>
      </w:pPr>
      <w:r w:rsidRPr="003852FD">
        <w:t>журналирование ошибок и отказов с сохранением причины отказа и кода ошибки, выводимых пользователю;</w:t>
      </w:r>
    </w:p>
    <w:p w14:paraId="671C49C7" w14:textId="05831346" w:rsidR="003852FD" w:rsidRDefault="003852FD" w:rsidP="003852FD">
      <w:pPr>
        <w:pStyle w:val="a0"/>
      </w:pPr>
      <w:r w:rsidRPr="003852FD">
        <w:lastRenderedPageBreak/>
        <w:t xml:space="preserve">мониторинг доступности </w:t>
      </w:r>
      <w:r w:rsidR="00236CC7" w:rsidRPr="003852FD">
        <w:t>сервер</w:t>
      </w:r>
      <w:r w:rsidR="00236CC7">
        <w:t>ной</w:t>
      </w:r>
      <w:r w:rsidRPr="003852FD">
        <w:t xml:space="preserve"> части и базы данных, по результатам которого выполняется контроль работоспособности системы;</w:t>
      </w:r>
    </w:p>
    <w:p w14:paraId="7EED17DB" w14:textId="16201041" w:rsidR="003852FD" w:rsidRPr="003852FD" w:rsidRDefault="003852FD" w:rsidP="003852FD">
      <w:pPr>
        <w:pStyle w:val="a0"/>
      </w:pPr>
      <w:r w:rsidRPr="003852FD">
        <w:t>контроль выполнения фоновых операций, связанных с формированием уведомлений и перерасчётом сроков технического обслуживания;</w:t>
      </w:r>
    </w:p>
    <w:p w14:paraId="18B7CB58" w14:textId="169FDE74" w:rsidR="003852FD" w:rsidRPr="00DE479D" w:rsidRDefault="003852FD" w:rsidP="003852FD">
      <w:pPr>
        <w:pStyle w:val="a0"/>
      </w:pPr>
      <w:r w:rsidRPr="003852FD">
        <w:t>контроль актуальности справочной информации об автосервисах с сохранением даты её последнего обновления и фиксацией записей, требующих проверки.</w:t>
      </w:r>
    </w:p>
    <w:p w14:paraId="28A395E3" w14:textId="77777777" w:rsidR="001B4C43" w:rsidRPr="00F76D48" w:rsidRDefault="00000000">
      <w:r w:rsidRPr="00F76D48">
        <w:t>Перспективы развития и модернизации системы приведены в пункте «Требования к перспективам развития» настоящего подраздела.</w:t>
      </w:r>
    </w:p>
    <w:p w14:paraId="26B9EBE6" w14:textId="77777777" w:rsidR="00A407F7" w:rsidRPr="00F76D48" w:rsidRDefault="00602599">
      <w:pPr>
        <w:pStyle w:val="3"/>
      </w:pPr>
      <w:bookmarkStart w:id="15" w:name="_Toc241712960"/>
      <w:r w:rsidRPr="00F76D48">
        <w:t>Требования к перспективам развития</w:t>
      </w:r>
      <w:bookmarkEnd w:id="15"/>
    </w:p>
    <w:p w14:paraId="459BA681" w14:textId="749465BA" w:rsidR="00A407F7" w:rsidRDefault="00602599">
      <w:r>
        <w:t xml:space="preserve">В перспективы развития продукта </w:t>
      </w:r>
      <w:r w:rsidR="00A75031" w:rsidRPr="00A75031">
        <w:t>«</w:t>
      </w:r>
      <w:proofErr w:type="spellStart"/>
      <w:r w:rsidR="00A75031" w:rsidRPr="00A75031">
        <w:t>АвтоКонтроль</w:t>
      </w:r>
      <w:proofErr w:type="spellEnd"/>
      <w:r w:rsidR="00A75031" w:rsidRPr="00A75031">
        <w:t>»</w:t>
      </w:r>
      <w:r w:rsidR="00A75031">
        <w:t xml:space="preserve"> </w:t>
      </w:r>
      <w:r>
        <w:t>входит:</w:t>
      </w:r>
    </w:p>
    <w:p w14:paraId="0C8E1E6D" w14:textId="3E46074E" w:rsidR="00A75031" w:rsidRPr="00A75031" w:rsidRDefault="00A75031" w:rsidP="00A75031">
      <w:pPr>
        <w:pStyle w:val="a0"/>
      </w:pPr>
      <w:r w:rsidRPr="00A75031">
        <w:t>внедрение автоматического получения данных о пробеге и параметрах эксплуатации автомобиля от внешних информационных систем или бортового оборудования;</w:t>
      </w:r>
    </w:p>
    <w:p w14:paraId="4331F85D" w14:textId="30B7B0A8" w:rsidR="00A75031" w:rsidRPr="00A75031" w:rsidRDefault="00A75031" w:rsidP="00A75031">
      <w:pPr>
        <w:pStyle w:val="a0"/>
      </w:pPr>
      <w:r w:rsidRPr="00A75031">
        <w:t>расширение возможностей планирования технического обслуживания и аналитики за счёт учёта индивидуальных регламентов, нескольких автомобилей и дополнительных эксплуатационных показателей;</w:t>
      </w:r>
    </w:p>
    <w:p w14:paraId="0224C594" w14:textId="655AC373" w:rsidR="00A75031" w:rsidRDefault="00A75031" w:rsidP="00A75031">
      <w:pPr>
        <w:pStyle w:val="a0"/>
      </w:pPr>
      <w:r w:rsidRPr="00A75031">
        <w:t>внедрение интеграции с внешними информационными системами автосервисов для автоматической передачи заявок и получения подтверждений обслуживания.</w:t>
      </w:r>
    </w:p>
    <w:p w14:paraId="649BC751" w14:textId="77777777" w:rsidR="00A407F7" w:rsidRDefault="00602599">
      <w:pPr>
        <w:pStyle w:val="2"/>
      </w:pPr>
      <w:bookmarkStart w:id="16" w:name="_Toc241712961"/>
      <w:r>
        <w:t>Принцип работы программы</w:t>
      </w:r>
      <w:bookmarkEnd w:id="16"/>
    </w:p>
    <w:p w14:paraId="473A58C0" w14:textId="77777777" w:rsidR="00A407F7" w:rsidRDefault="00602599">
      <w:r>
        <w:t>Продукт, получаемый в ходе разработки по настоящему техническому заданию, содержит следующие принципы работы:</w:t>
      </w:r>
    </w:p>
    <w:p w14:paraId="35DFBB24" w14:textId="1116A260" w:rsidR="00A407F7" w:rsidRPr="00236CC7" w:rsidRDefault="00602599">
      <w:pPr>
        <w:pStyle w:val="2"/>
        <w:rPr>
          <w:highlight w:val="yellow"/>
        </w:rPr>
      </w:pPr>
      <w:bookmarkStart w:id="17" w:name="_Toc241712962"/>
      <w:r w:rsidRPr="00236CC7">
        <w:rPr>
          <w:highlight w:val="yellow"/>
        </w:rPr>
        <w:t>Требования к пользовательскому интерфейсу</w:t>
      </w:r>
      <w:bookmarkEnd w:id="17"/>
    </w:p>
    <w:p w14:paraId="2BEAE0CF" w14:textId="76891057" w:rsidR="006D37AB" w:rsidRDefault="006D37AB" w:rsidP="006D37AB">
      <w:r>
        <w:t>Мобильное приложение «</w:t>
      </w:r>
      <w:proofErr w:type="spellStart"/>
      <w:r w:rsidR="00236CC7">
        <w:t>АвтоКонтроль</w:t>
      </w:r>
      <w:proofErr w:type="spellEnd"/>
      <w:r>
        <w:t>» должно иметь экран входа в аккаунт, представленный на рисунке</w:t>
      </w:r>
      <w:r>
        <w:t xml:space="preserve"> 1</w:t>
      </w:r>
      <w:r>
        <w:t xml:space="preserve">. </w:t>
      </w:r>
    </w:p>
    <w:p w14:paraId="73234A6B" w14:textId="77777777" w:rsidR="006D37AB" w:rsidRPr="006D37AB" w:rsidRDefault="006D37AB" w:rsidP="006D37AB"/>
    <w:p w14:paraId="5FD56C77" w14:textId="7C79AA01" w:rsidR="00464707" w:rsidRDefault="00F02F99" w:rsidP="00464707">
      <w:pPr>
        <w:jc w:val="center"/>
      </w:pPr>
      <w:r>
        <w:rPr>
          <w:noProof/>
        </w:rPr>
        <w:lastRenderedPageBreak/>
        <w:drawing>
          <wp:inline distT="0" distB="0" distL="0" distR="0" wp14:anchorId="586FBAD8" wp14:editId="7CE6F891">
            <wp:extent cx="2522220" cy="4919317"/>
            <wp:effectExtent l="0" t="0" r="0" b="0"/>
            <wp:docPr id="379711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260" cy="4921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84B45C" w14:textId="4ED5865E" w:rsidR="00236CC7" w:rsidRDefault="00236CC7" w:rsidP="00236CC7">
      <w:pPr>
        <w:jc w:val="center"/>
      </w:pPr>
      <w:r w:rsidRPr="002D71E9">
        <w:t xml:space="preserve">Рисунок </w:t>
      </w:r>
      <w:r>
        <w:t>1</w:t>
      </w:r>
      <w:r w:rsidRPr="002D71E9">
        <w:t xml:space="preserve"> – Макет экрана </w:t>
      </w:r>
      <w:r w:rsidRPr="005156DD">
        <w:t>«</w:t>
      </w:r>
      <w:r>
        <w:t>Вход</w:t>
      </w:r>
      <w:r w:rsidRPr="005156DD">
        <w:t>»</w:t>
      </w:r>
    </w:p>
    <w:p w14:paraId="6EDA94A0" w14:textId="77777777" w:rsidR="00236CC7" w:rsidRDefault="00236CC7" w:rsidP="00464707">
      <w:pPr>
        <w:jc w:val="center"/>
      </w:pPr>
    </w:p>
    <w:p w14:paraId="6DB8F24B" w14:textId="67ECD0A8" w:rsidR="006D37AB" w:rsidRDefault="006D37AB" w:rsidP="006D37AB">
      <w:r>
        <w:t>Экран входа в аккаунт должен содержать:</w:t>
      </w:r>
    </w:p>
    <w:p w14:paraId="7462E354" w14:textId="3A5E201C" w:rsidR="00F02F99" w:rsidRDefault="00F02F99" w:rsidP="00236CC7">
      <w:pPr>
        <w:pStyle w:val="a0"/>
      </w:pPr>
      <w:r>
        <w:t>логотип приложения — элемент на рисунке под номером 1;</w:t>
      </w:r>
    </w:p>
    <w:p w14:paraId="7FB6C061" w14:textId="5EDCFE95" w:rsidR="00F02F99" w:rsidRDefault="00F02F99" w:rsidP="00236CC7">
      <w:pPr>
        <w:pStyle w:val="a0"/>
      </w:pPr>
      <w:r>
        <w:t>заголовок экрана с названием приложения и краткой подписью о его назначении — элемент на рисунке под номером 2;</w:t>
      </w:r>
    </w:p>
    <w:p w14:paraId="064ECDFC" w14:textId="40F33E0B" w:rsidR="00F02F99" w:rsidRDefault="00F02F99" w:rsidP="00236CC7">
      <w:pPr>
        <w:pStyle w:val="a0"/>
      </w:pPr>
      <w:r>
        <w:t xml:space="preserve">поле ввода адреса электронной почты </w:t>
      </w:r>
      <w:r>
        <w:t xml:space="preserve">и пароля </w:t>
      </w:r>
      <w:r>
        <w:t xml:space="preserve">— элемент на рисунке под номером </w:t>
      </w:r>
      <w:r>
        <w:t>3</w:t>
      </w:r>
      <w:r>
        <w:t>;</w:t>
      </w:r>
    </w:p>
    <w:p w14:paraId="3C277C2E" w14:textId="6DA4E20C" w:rsidR="00F02F99" w:rsidRDefault="00F02F99" w:rsidP="00236CC7">
      <w:pPr>
        <w:pStyle w:val="a0"/>
      </w:pPr>
      <w:r>
        <w:t xml:space="preserve">кнопку «Войти» для отправки формы авторизации — элемент на рисунке под номером </w:t>
      </w:r>
      <w:r>
        <w:t>4</w:t>
      </w:r>
      <w:r>
        <w:t>;</w:t>
      </w:r>
    </w:p>
    <w:p w14:paraId="4A459991" w14:textId="0F9305A7" w:rsidR="006D37AB" w:rsidRDefault="00F02F99" w:rsidP="00236CC7">
      <w:pPr>
        <w:pStyle w:val="a0"/>
      </w:pPr>
      <w:r>
        <w:t xml:space="preserve">текст-ссылку для перехода к регистрации «Нет аккаунта? Зарегистрироваться» — элемент на рисунке под номером </w:t>
      </w:r>
      <w:r>
        <w:t>5</w:t>
      </w:r>
      <w:r>
        <w:t>.</w:t>
      </w:r>
    </w:p>
    <w:p w14:paraId="21F82AC4" w14:textId="084D2F13" w:rsidR="00464707" w:rsidRDefault="00F02F99" w:rsidP="00F02F99">
      <w:r w:rsidRPr="00F02F99">
        <w:t>Мобильное приложение «</w:t>
      </w:r>
      <w:proofErr w:type="spellStart"/>
      <w:r w:rsidRPr="00F02F99">
        <w:t>АвтоКонтроль</w:t>
      </w:r>
      <w:proofErr w:type="spellEnd"/>
      <w:r w:rsidRPr="00F02F99">
        <w:t>» должно иметь экран регистрации, представленный на рисунке</w:t>
      </w:r>
      <w:r>
        <w:t xml:space="preserve"> 2</w:t>
      </w:r>
      <w:r w:rsidRPr="00F02F99">
        <w:t>.</w:t>
      </w:r>
    </w:p>
    <w:p w14:paraId="4FBF2A72" w14:textId="20D1A6B6" w:rsidR="00F02F99" w:rsidRDefault="00F02F99" w:rsidP="00F02F99">
      <w:pPr>
        <w:jc w:val="center"/>
      </w:pPr>
      <w:r>
        <w:rPr>
          <w:noProof/>
        </w:rPr>
        <w:lastRenderedPageBreak/>
        <w:drawing>
          <wp:inline distT="0" distB="0" distL="0" distR="0" wp14:anchorId="6F0CE276" wp14:editId="75A0E96B">
            <wp:extent cx="2241397" cy="4312920"/>
            <wp:effectExtent l="0" t="0" r="6985" b="0"/>
            <wp:docPr id="3567404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802" cy="432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92B9" w14:textId="4C27BE62" w:rsidR="00236CC7" w:rsidRDefault="00236CC7" w:rsidP="00236CC7">
      <w:pPr>
        <w:jc w:val="center"/>
      </w:pPr>
      <w:r w:rsidRPr="002D71E9">
        <w:t xml:space="preserve">Рисунок </w:t>
      </w:r>
      <w:r>
        <w:t>2</w:t>
      </w:r>
      <w:r w:rsidRPr="002D71E9">
        <w:t xml:space="preserve"> – Макет экрана </w:t>
      </w:r>
      <w:r w:rsidRPr="005156DD">
        <w:t>«Р</w:t>
      </w:r>
      <w:r>
        <w:t>егистрация</w:t>
      </w:r>
      <w:r w:rsidRPr="005156DD">
        <w:t>»</w:t>
      </w:r>
    </w:p>
    <w:p w14:paraId="6DA79204" w14:textId="77777777" w:rsidR="00236CC7" w:rsidRDefault="00236CC7" w:rsidP="00F02F99">
      <w:pPr>
        <w:jc w:val="center"/>
      </w:pPr>
    </w:p>
    <w:p w14:paraId="4B0F4C6F" w14:textId="5912DFD8" w:rsidR="00F02F99" w:rsidRDefault="00F02F99" w:rsidP="00F02F99">
      <w:r>
        <w:t>Экран регистрации должен содержать:</w:t>
      </w:r>
    </w:p>
    <w:p w14:paraId="45FED605" w14:textId="1E4478E6" w:rsidR="00F02F99" w:rsidRDefault="00F02F99" w:rsidP="00236CC7">
      <w:pPr>
        <w:pStyle w:val="a0"/>
      </w:pPr>
      <w:r>
        <w:t>заголовок экрана «Создать аккаунт» с поясняющей подписью «Начните вести историю автомобиля» — элемент на рисунке под номером 1;</w:t>
      </w:r>
    </w:p>
    <w:p w14:paraId="38AF64E2" w14:textId="6C2306C7" w:rsidR="00F02F99" w:rsidRDefault="00F02F99" w:rsidP="00236CC7">
      <w:pPr>
        <w:pStyle w:val="a0"/>
      </w:pPr>
      <w:r>
        <w:t>форму регистрации с полями «Имя», «</w:t>
      </w:r>
      <w:proofErr w:type="spellStart"/>
      <w:r>
        <w:t>Email</w:t>
      </w:r>
      <w:proofErr w:type="spellEnd"/>
      <w:r>
        <w:t>», «Пароль» и «Подтверждение пароля» — элемент на рисунке под номером 2;</w:t>
      </w:r>
    </w:p>
    <w:p w14:paraId="0319A288" w14:textId="2951C657" w:rsidR="00F02F99" w:rsidRDefault="00F02F99" w:rsidP="00236CC7">
      <w:pPr>
        <w:pStyle w:val="a0"/>
      </w:pPr>
      <w:r>
        <w:t>блок согласия на обработку персональных данных — элемент на рисунке под номером 3;</w:t>
      </w:r>
    </w:p>
    <w:p w14:paraId="180D8F7A" w14:textId="09DA606E" w:rsidR="00F02F99" w:rsidRDefault="00F02F99" w:rsidP="00236CC7">
      <w:pPr>
        <w:pStyle w:val="a0"/>
      </w:pPr>
      <w:r>
        <w:t>кнопку «Зарегистрироваться» — элемент на рисунке под номером 4;</w:t>
      </w:r>
    </w:p>
    <w:p w14:paraId="43257706" w14:textId="5B460783" w:rsidR="00F02F99" w:rsidRDefault="00F02F99" w:rsidP="00236CC7">
      <w:pPr>
        <w:pStyle w:val="a0"/>
      </w:pPr>
      <w:r>
        <w:t>текст-ссылку «Уже есть аккаунт? Войти» для перехода на экран входа — элемент на рисунке под номером 5.</w:t>
      </w:r>
    </w:p>
    <w:p w14:paraId="2CDEF85C" w14:textId="1BD48AB5" w:rsidR="00F02F99" w:rsidRPr="00F02F99" w:rsidRDefault="00F02F99" w:rsidP="00F02F99">
      <w:r w:rsidRPr="00F02F99">
        <w:t>Мобильное приложение «</w:t>
      </w:r>
      <w:proofErr w:type="spellStart"/>
      <w:r w:rsidRPr="00F02F99">
        <w:t>АвтоКонтроль</w:t>
      </w:r>
      <w:proofErr w:type="spellEnd"/>
      <w:r w:rsidRPr="00F02F99">
        <w:t>» должно иметь экран карточки автомобиля, представленный на рисунке</w:t>
      </w:r>
      <w:r>
        <w:t xml:space="preserve"> 3</w:t>
      </w:r>
      <w:r w:rsidRPr="00F02F99">
        <w:t>.</w:t>
      </w:r>
    </w:p>
    <w:p w14:paraId="4B301B2A" w14:textId="3F0CA354" w:rsidR="00464707" w:rsidRDefault="00F02F99" w:rsidP="00464707">
      <w:pPr>
        <w:jc w:val="center"/>
      </w:pPr>
      <w:r>
        <w:rPr>
          <w:noProof/>
        </w:rPr>
        <w:lastRenderedPageBreak/>
        <w:drawing>
          <wp:inline distT="0" distB="0" distL="0" distR="0" wp14:anchorId="12B22AFB" wp14:editId="79060F75">
            <wp:extent cx="2712720" cy="5143880"/>
            <wp:effectExtent l="0" t="0" r="0" b="0"/>
            <wp:docPr id="14483536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313" cy="515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202F" w14:textId="50A14EB2" w:rsidR="00236CC7" w:rsidRDefault="00236CC7" w:rsidP="00236CC7">
      <w:pPr>
        <w:jc w:val="center"/>
      </w:pPr>
      <w:r w:rsidRPr="002D71E9">
        <w:t xml:space="preserve">Рисунок </w:t>
      </w:r>
      <w:r>
        <w:t>3</w:t>
      </w:r>
      <w:r w:rsidRPr="002D71E9">
        <w:t xml:space="preserve"> – Макет экрана </w:t>
      </w:r>
      <w:r>
        <w:t>карточки автомобиля</w:t>
      </w:r>
    </w:p>
    <w:p w14:paraId="191FEADF" w14:textId="77777777" w:rsidR="00236CC7" w:rsidRDefault="00236CC7" w:rsidP="00464707">
      <w:pPr>
        <w:jc w:val="center"/>
      </w:pPr>
    </w:p>
    <w:p w14:paraId="0E9A2C16" w14:textId="1E013D0C" w:rsidR="00F02F99" w:rsidRDefault="00F02F99" w:rsidP="00F02F99">
      <w:r>
        <w:t>Экран карточки автомобиля должен содержать:</w:t>
      </w:r>
    </w:p>
    <w:p w14:paraId="6EDDAA6B" w14:textId="5DB8E74A" w:rsidR="00F02F99" w:rsidRDefault="00F02F99" w:rsidP="00236CC7">
      <w:pPr>
        <w:pStyle w:val="a0"/>
      </w:pPr>
      <w:r>
        <w:t>шапку с данными автомобиля — элемент на рисунке под номером 1;</w:t>
      </w:r>
    </w:p>
    <w:p w14:paraId="47B02100" w14:textId="397A0661" w:rsidR="00F02F99" w:rsidRDefault="00F02F99" w:rsidP="00236CC7">
      <w:pPr>
        <w:pStyle w:val="a0"/>
      </w:pPr>
      <w:r>
        <w:t>блок «Ближайшее ТО» — элемент на рисунке под номером 2;</w:t>
      </w:r>
    </w:p>
    <w:p w14:paraId="488C5E14" w14:textId="26C6E7E9" w:rsidR="00F02F99" w:rsidRDefault="00F02F99" w:rsidP="00236CC7">
      <w:pPr>
        <w:pStyle w:val="a0"/>
      </w:pPr>
      <w:r>
        <w:t>блок условного показателя состояния автомобиля — элемент на рисунке под номером 3;</w:t>
      </w:r>
    </w:p>
    <w:p w14:paraId="033FE503" w14:textId="6B413444" w:rsidR="00F02F99" w:rsidRDefault="00F02F99" w:rsidP="00236CC7">
      <w:pPr>
        <w:pStyle w:val="a0"/>
      </w:pPr>
      <w:r>
        <w:t>блок быстрых действий с кнопками «ТО и ремонты», «Расходы», «Состояние», «Автосервисы» — элемент на рисунке под номером 4;</w:t>
      </w:r>
    </w:p>
    <w:p w14:paraId="2D60DF35" w14:textId="45414DE6" w:rsidR="00F02F99" w:rsidRDefault="00F02F99" w:rsidP="00236CC7">
      <w:pPr>
        <w:pStyle w:val="a0"/>
      </w:pPr>
      <w:r>
        <w:t>блок «Последние записи» — элемент на рисунке под номером 5.</w:t>
      </w:r>
    </w:p>
    <w:p w14:paraId="49794F52" w14:textId="6A4385EE" w:rsidR="005156DD" w:rsidRPr="00F02F99" w:rsidRDefault="005156DD" w:rsidP="00F02F99">
      <w:r w:rsidRPr="005156DD">
        <w:t>Мобильное приложение «</w:t>
      </w:r>
      <w:proofErr w:type="spellStart"/>
      <w:r w:rsidRPr="005156DD">
        <w:t>АвтоКонтроль</w:t>
      </w:r>
      <w:proofErr w:type="spellEnd"/>
      <w:r w:rsidRPr="005156DD">
        <w:t>» должно иметь экран состояния автомобиля, представленный на рисунке</w:t>
      </w:r>
      <w:r>
        <w:t xml:space="preserve"> 4</w:t>
      </w:r>
      <w:r w:rsidRPr="005156DD">
        <w:t>.</w:t>
      </w:r>
    </w:p>
    <w:p w14:paraId="4D1CE328" w14:textId="0CB4CA36" w:rsidR="00464707" w:rsidRDefault="005156DD" w:rsidP="00464707">
      <w:pPr>
        <w:jc w:val="center"/>
      </w:pPr>
      <w:r>
        <w:rPr>
          <w:noProof/>
        </w:rPr>
        <w:lastRenderedPageBreak/>
        <w:drawing>
          <wp:inline distT="0" distB="0" distL="0" distR="0" wp14:anchorId="14FC0F96" wp14:editId="35DE88DA">
            <wp:extent cx="2336449" cy="4465320"/>
            <wp:effectExtent l="0" t="0" r="6985" b="0"/>
            <wp:docPr id="370767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972" cy="447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3BB5" w14:textId="29CA05CC" w:rsidR="00236CC7" w:rsidRDefault="00236CC7" w:rsidP="00236CC7">
      <w:pPr>
        <w:jc w:val="center"/>
      </w:pPr>
      <w:r w:rsidRPr="002D71E9">
        <w:t xml:space="preserve">Рисунок </w:t>
      </w:r>
      <w:r>
        <w:t>4</w:t>
      </w:r>
      <w:r w:rsidRPr="002D71E9">
        <w:t xml:space="preserve"> – Макет экрана </w:t>
      </w:r>
      <w:r>
        <w:t>состояния автомобиля</w:t>
      </w:r>
    </w:p>
    <w:p w14:paraId="6BEBA740" w14:textId="77777777" w:rsidR="00236CC7" w:rsidRDefault="00236CC7" w:rsidP="00464707">
      <w:pPr>
        <w:jc w:val="center"/>
      </w:pPr>
    </w:p>
    <w:p w14:paraId="6691A36D" w14:textId="2F8ED708" w:rsidR="005156DD" w:rsidRDefault="005156DD" w:rsidP="005156DD">
      <w:r>
        <w:t>Экран состояния автомобиля должен содержать:</w:t>
      </w:r>
    </w:p>
    <w:p w14:paraId="74C923B3" w14:textId="6A40B57E" w:rsidR="005156DD" w:rsidRDefault="005156DD" w:rsidP="00236CC7">
      <w:pPr>
        <w:pStyle w:val="a0"/>
      </w:pPr>
      <w:r>
        <w:t>заголовок экрана «Состояние автомобиля» — элемент на рисунке под номером 1;</w:t>
      </w:r>
    </w:p>
    <w:p w14:paraId="305AC2E8" w14:textId="40FACD3F" w:rsidR="005156DD" w:rsidRDefault="005156DD" w:rsidP="00236CC7">
      <w:pPr>
        <w:pStyle w:val="a0"/>
      </w:pPr>
      <w:r>
        <w:t xml:space="preserve">блок условного показателя состояния с числовым </w:t>
      </w:r>
      <w:proofErr w:type="gramStart"/>
      <w:r>
        <w:t>значением ,</w:t>
      </w:r>
      <w:proofErr w:type="gramEnd"/>
      <w:r>
        <w:t xml:space="preserve"> текстовой оценкой «Хорошее состояние», пояснением «Рассчитано на основе накопленных данных» и предупреждением «Информационный ориентир, не диагностика» — элемент на рисунке под номером 2;</w:t>
      </w:r>
    </w:p>
    <w:p w14:paraId="3F407D9F" w14:textId="3AB7F603" w:rsidR="005156DD" w:rsidRDefault="005156DD" w:rsidP="00236CC7">
      <w:pPr>
        <w:pStyle w:val="a0"/>
      </w:pPr>
      <w:r>
        <w:t xml:space="preserve">блок «Факторы влияния» со списком факторов, повлиявших на показатель: «Своевременность </w:t>
      </w:r>
      <w:proofErr w:type="gramStart"/>
      <w:r>
        <w:t>ТО »</w:t>
      </w:r>
      <w:proofErr w:type="gramEnd"/>
      <w:r>
        <w:t>, «</w:t>
      </w:r>
      <w:proofErr w:type="gramStart"/>
      <w:r>
        <w:t>Пробег »</w:t>
      </w:r>
      <w:proofErr w:type="gramEnd"/>
      <w:r>
        <w:t xml:space="preserve">, «История </w:t>
      </w:r>
      <w:proofErr w:type="gramStart"/>
      <w:r>
        <w:t>обслуживания »</w:t>
      </w:r>
      <w:proofErr w:type="gramEnd"/>
      <w:r>
        <w:t xml:space="preserve">, «Ремонтные </w:t>
      </w:r>
      <w:proofErr w:type="gramStart"/>
      <w:r>
        <w:t>работы »</w:t>
      </w:r>
      <w:proofErr w:type="gramEnd"/>
      <w:r>
        <w:t xml:space="preserve"> — элемент на рисунке под номером 3;</w:t>
      </w:r>
    </w:p>
    <w:p w14:paraId="28200DB0" w14:textId="035DCEDF" w:rsidR="005156DD" w:rsidRDefault="005156DD" w:rsidP="00236CC7">
      <w:pPr>
        <w:pStyle w:val="a0"/>
      </w:pPr>
      <w:r>
        <w:t>блок «Рекомендации» со списком рекомендаций — элемент на рисунке под номером 4.</w:t>
      </w:r>
    </w:p>
    <w:p w14:paraId="4DC1D295" w14:textId="4FC51FE5" w:rsidR="005156DD" w:rsidRDefault="005156DD" w:rsidP="005156DD">
      <w:r w:rsidRPr="005156DD">
        <w:t>Мобильное приложение «</w:t>
      </w:r>
      <w:proofErr w:type="spellStart"/>
      <w:r w:rsidRPr="005156DD">
        <w:t>АвтоКонтроль</w:t>
      </w:r>
      <w:proofErr w:type="spellEnd"/>
      <w:r w:rsidRPr="005156DD">
        <w:t>» должно иметь экран «Мои автомобили», представленный на рисунке</w:t>
      </w:r>
      <w:r>
        <w:t xml:space="preserve"> 5</w:t>
      </w:r>
      <w:r w:rsidRPr="005156DD">
        <w:t>.</w:t>
      </w:r>
    </w:p>
    <w:p w14:paraId="335F32D1" w14:textId="77777777" w:rsidR="005156DD" w:rsidRPr="005156DD" w:rsidRDefault="005156DD" w:rsidP="00464707">
      <w:pPr>
        <w:jc w:val="center"/>
      </w:pPr>
    </w:p>
    <w:p w14:paraId="2F831192" w14:textId="32767054" w:rsidR="00464707" w:rsidRDefault="005156DD" w:rsidP="00464707">
      <w:pPr>
        <w:jc w:val="center"/>
      </w:pPr>
      <w:r>
        <w:rPr>
          <w:noProof/>
        </w:rPr>
        <w:lastRenderedPageBreak/>
        <w:drawing>
          <wp:inline distT="0" distB="0" distL="0" distR="0" wp14:anchorId="15310E17" wp14:editId="52BC08FE">
            <wp:extent cx="2484120" cy="4796414"/>
            <wp:effectExtent l="0" t="0" r="0" b="4445"/>
            <wp:docPr id="2504076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723" cy="479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954F" w14:textId="04185DB5" w:rsidR="002D71E9" w:rsidRDefault="002D71E9" w:rsidP="002D71E9">
      <w:pPr>
        <w:jc w:val="center"/>
      </w:pPr>
      <w:r w:rsidRPr="002D71E9">
        <w:t xml:space="preserve">Рисунок </w:t>
      </w:r>
      <w:r>
        <w:t>5</w:t>
      </w:r>
      <w:r w:rsidRPr="002D71E9">
        <w:t xml:space="preserve"> – Макет экрана </w:t>
      </w:r>
      <w:r w:rsidRPr="005156DD">
        <w:t>«</w:t>
      </w:r>
      <w:r>
        <w:t>Мои автомобили</w:t>
      </w:r>
      <w:r w:rsidRPr="005156DD">
        <w:t>»</w:t>
      </w:r>
    </w:p>
    <w:p w14:paraId="44307AA3" w14:textId="77777777" w:rsidR="002D71E9" w:rsidRDefault="002D71E9" w:rsidP="00464707">
      <w:pPr>
        <w:jc w:val="center"/>
      </w:pPr>
    </w:p>
    <w:p w14:paraId="6BCBCF43" w14:textId="672E7408" w:rsidR="005156DD" w:rsidRDefault="005156DD" w:rsidP="005156DD">
      <w:r>
        <w:t>Экран «Мои автомобили» должен содержать:</w:t>
      </w:r>
    </w:p>
    <w:p w14:paraId="67F7A4B5" w14:textId="77F68213" w:rsidR="005156DD" w:rsidRDefault="005156DD" w:rsidP="00236CC7">
      <w:pPr>
        <w:pStyle w:val="a0"/>
      </w:pPr>
      <w:r>
        <w:t>шапку с приветствием — элемент на рисунке под номером 1;</w:t>
      </w:r>
    </w:p>
    <w:p w14:paraId="3EE56F8C" w14:textId="15B5C28B" w:rsidR="005156DD" w:rsidRDefault="005156DD" w:rsidP="00236CC7">
      <w:pPr>
        <w:pStyle w:val="a0"/>
      </w:pPr>
      <w:r>
        <w:t>заголовок экрана «Мои автомобили» с кнопкой добавления нового автомобиля «+» — элемент на рисунке под номером 2;</w:t>
      </w:r>
    </w:p>
    <w:p w14:paraId="11517797" w14:textId="75DC8C92" w:rsidR="005156DD" w:rsidRDefault="005156DD" w:rsidP="00236CC7">
      <w:pPr>
        <w:pStyle w:val="a0"/>
      </w:pPr>
      <w:r>
        <w:t>карточки сохранённых автомобилей с указанием марки и модели, года выпуска, типа трансмиссии, государственного номера, текущего пробега, статуса и информации о сроке следующего технического обслуживания — элемент на рисунке под номером 3;</w:t>
      </w:r>
    </w:p>
    <w:p w14:paraId="47578DC6" w14:textId="7D65A416" w:rsidR="005156DD" w:rsidRDefault="005156DD" w:rsidP="00236CC7">
      <w:pPr>
        <w:pStyle w:val="a0"/>
      </w:pPr>
      <w:r>
        <w:t>кнопку «Добавить автомобиль» — элемент на рисунке под номером 4.</w:t>
      </w:r>
    </w:p>
    <w:p w14:paraId="10988FE5" w14:textId="3ED40617" w:rsidR="005156DD" w:rsidRPr="005156DD" w:rsidRDefault="005156DD" w:rsidP="005156DD">
      <w:r w:rsidRPr="005156DD">
        <w:t>Мобильное приложение «</w:t>
      </w:r>
      <w:proofErr w:type="spellStart"/>
      <w:r w:rsidRPr="005156DD">
        <w:t>АвтоКонтроль</w:t>
      </w:r>
      <w:proofErr w:type="spellEnd"/>
      <w:r w:rsidRPr="005156DD">
        <w:t>» должно иметь экран «Расходы и топливо», представленный на рисунке</w:t>
      </w:r>
      <w:r>
        <w:t xml:space="preserve"> 6</w:t>
      </w:r>
      <w:r w:rsidRPr="005156DD">
        <w:t>.</w:t>
      </w:r>
    </w:p>
    <w:p w14:paraId="62F87CC0" w14:textId="0A8165B1" w:rsidR="00464707" w:rsidRDefault="005156DD" w:rsidP="00464707">
      <w:pPr>
        <w:jc w:val="center"/>
      </w:pPr>
      <w:r>
        <w:rPr>
          <w:noProof/>
        </w:rPr>
        <w:lastRenderedPageBreak/>
        <w:drawing>
          <wp:inline distT="0" distB="0" distL="0" distR="0" wp14:anchorId="54833837" wp14:editId="590D791A">
            <wp:extent cx="2501908" cy="4777740"/>
            <wp:effectExtent l="0" t="0" r="0" b="3810"/>
            <wp:docPr id="7834625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362" cy="478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DAD1" w14:textId="22A9156F" w:rsidR="002D71E9" w:rsidRDefault="002D71E9" w:rsidP="002D71E9">
      <w:pPr>
        <w:jc w:val="center"/>
      </w:pPr>
      <w:r w:rsidRPr="002D71E9">
        <w:t xml:space="preserve">Рисунок </w:t>
      </w:r>
      <w:r>
        <w:t>6</w:t>
      </w:r>
      <w:r w:rsidRPr="002D71E9">
        <w:t xml:space="preserve"> – Макет экрана </w:t>
      </w:r>
      <w:r w:rsidRPr="005156DD">
        <w:t>«Расходы и топливо»</w:t>
      </w:r>
    </w:p>
    <w:p w14:paraId="7BDEE5D0" w14:textId="77777777" w:rsidR="002D71E9" w:rsidRDefault="002D71E9" w:rsidP="00464707">
      <w:pPr>
        <w:jc w:val="center"/>
      </w:pPr>
    </w:p>
    <w:p w14:paraId="7DC424D1" w14:textId="335098C1" w:rsidR="005156DD" w:rsidRDefault="005156DD" w:rsidP="005156DD">
      <w:r>
        <w:t>Экран «Расходы и топливо» должен содержать:</w:t>
      </w:r>
    </w:p>
    <w:p w14:paraId="782DEED5" w14:textId="64635A71" w:rsidR="005156DD" w:rsidRDefault="005156DD" w:rsidP="00236CC7">
      <w:pPr>
        <w:pStyle w:val="a0"/>
      </w:pPr>
      <w:r>
        <w:t>заголовок экрана «Расходы и топливо» с выпадающим списком выбора периода анализа — элемент на рисунке под номером 1;</w:t>
      </w:r>
    </w:p>
    <w:p w14:paraId="7B6D0AD6" w14:textId="0A5FB183" w:rsidR="005156DD" w:rsidRDefault="005156DD" w:rsidP="00236CC7">
      <w:pPr>
        <w:pStyle w:val="a0"/>
      </w:pPr>
      <w:r>
        <w:t>блок общей суммы расходов за период с указанием итоговой — элемент на рисунке под номером 2;</w:t>
      </w:r>
    </w:p>
    <w:p w14:paraId="09884314" w14:textId="2C5C0421" w:rsidR="005156DD" w:rsidRDefault="005156DD" w:rsidP="00236CC7">
      <w:pPr>
        <w:pStyle w:val="a0"/>
      </w:pPr>
      <w:r>
        <w:t>блок «По категориям» с распределением расходов по категориям и указанием суммы и доли в процентах</w:t>
      </w:r>
      <w:r>
        <w:t xml:space="preserve"> </w:t>
      </w:r>
      <w:r>
        <w:t>— элемент на рисунке под номером 3;</w:t>
      </w:r>
    </w:p>
    <w:p w14:paraId="5486492C" w14:textId="5351C130" w:rsidR="005156DD" w:rsidRDefault="005156DD" w:rsidP="00236CC7">
      <w:pPr>
        <w:pStyle w:val="a0"/>
      </w:pPr>
      <w:r>
        <w:t>блок «Расход топлива» со средним расходом относительно предыдущего периода — элемент на рисунке под номером 4;</w:t>
      </w:r>
    </w:p>
    <w:p w14:paraId="33E66E0D" w14:textId="6FF48EBB" w:rsidR="005156DD" w:rsidRDefault="005156DD" w:rsidP="00236CC7">
      <w:pPr>
        <w:pStyle w:val="a0"/>
      </w:pPr>
      <w:r>
        <w:t>блок «Последние заправки» со списком последних заправок</w:t>
      </w:r>
      <w:r>
        <w:t xml:space="preserve"> </w:t>
      </w:r>
      <w:r>
        <w:t>— элемент на рисунке под номером 5.</w:t>
      </w:r>
    </w:p>
    <w:p w14:paraId="211CDD94" w14:textId="5AC8F47B" w:rsidR="005156DD" w:rsidRPr="005156DD" w:rsidRDefault="005156DD" w:rsidP="005156DD">
      <w:r w:rsidRPr="005156DD">
        <w:t>Мобильное приложение «</w:t>
      </w:r>
      <w:proofErr w:type="spellStart"/>
      <w:r w:rsidRPr="005156DD">
        <w:t>АвтоКонтроль</w:t>
      </w:r>
      <w:proofErr w:type="spellEnd"/>
      <w:r w:rsidRPr="005156DD">
        <w:t>» должно иметь экран «Автосервисы», представленный на рисунке</w:t>
      </w:r>
      <w:r>
        <w:t xml:space="preserve"> 7</w:t>
      </w:r>
      <w:r w:rsidRPr="005156DD">
        <w:t>.</w:t>
      </w:r>
    </w:p>
    <w:p w14:paraId="0A3F5F8A" w14:textId="21FFBFB8" w:rsidR="00464707" w:rsidRDefault="005156DD" w:rsidP="00464707">
      <w:pPr>
        <w:jc w:val="center"/>
      </w:pPr>
      <w:r>
        <w:rPr>
          <w:noProof/>
        </w:rPr>
        <w:lastRenderedPageBreak/>
        <w:drawing>
          <wp:inline distT="0" distB="0" distL="0" distR="0" wp14:anchorId="0B4F920D" wp14:editId="0DF8C535">
            <wp:extent cx="2519086" cy="4777740"/>
            <wp:effectExtent l="0" t="0" r="0" b="3810"/>
            <wp:docPr id="3057192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728" cy="478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CE46" w14:textId="4C4DDDD8" w:rsidR="002D71E9" w:rsidRDefault="002D71E9" w:rsidP="002D71E9">
      <w:pPr>
        <w:jc w:val="center"/>
      </w:pPr>
      <w:r w:rsidRPr="002D71E9">
        <w:t xml:space="preserve">Рисунок </w:t>
      </w:r>
      <w:r>
        <w:t>7</w:t>
      </w:r>
      <w:r w:rsidRPr="002D71E9">
        <w:t xml:space="preserve"> – Макет экрана </w:t>
      </w:r>
      <w:r w:rsidRPr="005156DD">
        <w:t>«Автосервисы»</w:t>
      </w:r>
    </w:p>
    <w:p w14:paraId="6098A9D7" w14:textId="77777777" w:rsidR="002D71E9" w:rsidRDefault="002D71E9" w:rsidP="00464707">
      <w:pPr>
        <w:jc w:val="center"/>
      </w:pPr>
    </w:p>
    <w:p w14:paraId="63914E98" w14:textId="36BA5731" w:rsidR="005156DD" w:rsidRDefault="005156DD" w:rsidP="005156DD">
      <w:r>
        <w:t>Экран «Автосервисы» должен содержать:</w:t>
      </w:r>
    </w:p>
    <w:p w14:paraId="68E5D159" w14:textId="2061C7AE" w:rsidR="005156DD" w:rsidRDefault="005156DD" w:rsidP="00236CC7">
      <w:pPr>
        <w:pStyle w:val="a0"/>
      </w:pPr>
      <w:r>
        <w:t>заголовок экрана «Автосервисы» со строкой поиска по названию или услуге — элемент на рисунке под номером 1;</w:t>
      </w:r>
    </w:p>
    <w:p w14:paraId="51C7A0DD" w14:textId="75137348" w:rsidR="005156DD" w:rsidRDefault="005156DD" w:rsidP="00236CC7">
      <w:pPr>
        <w:pStyle w:val="a0"/>
      </w:pPr>
      <w:r>
        <w:t>панель фильтров для быстрого отбора автосервисов по виду работ: «Все», «Масло», «Шины», «Диагностика» — элемент на рисунке под номером 2;</w:t>
      </w:r>
    </w:p>
    <w:p w14:paraId="4D249F4E" w14:textId="57AD90BD" w:rsidR="005156DD" w:rsidRDefault="005156DD" w:rsidP="00236CC7">
      <w:pPr>
        <w:pStyle w:val="a0"/>
      </w:pPr>
      <w:r>
        <w:t>карточку автосервиса с указанием названия, статуса актуальнос</w:t>
      </w:r>
      <w:r>
        <w:t>ти</w:t>
      </w:r>
      <w:r>
        <w:t>, адреса, контактного телефона, графика работы, перечня оказываемых услуг с ценами, даты последнего обновления сведений и кнопки «Создать заявку» — элементы на рисунке под номерами 3, 4 и 5.</w:t>
      </w:r>
    </w:p>
    <w:p w14:paraId="6A7519A5" w14:textId="29417007" w:rsidR="005156DD" w:rsidRPr="005156DD" w:rsidRDefault="005156DD" w:rsidP="005156DD">
      <w:r w:rsidRPr="005156DD">
        <w:t>Мобильное приложение «</w:t>
      </w:r>
      <w:proofErr w:type="spellStart"/>
      <w:r w:rsidRPr="005156DD">
        <w:t>АвтоКонтроль</w:t>
      </w:r>
      <w:proofErr w:type="spellEnd"/>
      <w:r w:rsidRPr="005156DD">
        <w:t>» должно иметь экран «ТО и ремонты», представленный на рисунке</w:t>
      </w:r>
      <w:r>
        <w:t xml:space="preserve"> 8</w:t>
      </w:r>
      <w:r w:rsidRPr="005156DD">
        <w:t>.</w:t>
      </w:r>
    </w:p>
    <w:p w14:paraId="0E99F2A1" w14:textId="460C6FA8" w:rsidR="00464707" w:rsidRDefault="005156DD" w:rsidP="00464707">
      <w:pPr>
        <w:jc w:val="center"/>
      </w:pPr>
      <w:r>
        <w:rPr>
          <w:noProof/>
        </w:rPr>
        <w:lastRenderedPageBreak/>
        <w:drawing>
          <wp:inline distT="0" distB="0" distL="0" distR="0" wp14:anchorId="3B31EE26" wp14:editId="784621FF">
            <wp:extent cx="2346530" cy="4442460"/>
            <wp:effectExtent l="0" t="0" r="0" b="0"/>
            <wp:docPr id="36425100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150" cy="444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D1A9" w14:textId="7942464A" w:rsidR="002D71E9" w:rsidRPr="002D71E9" w:rsidRDefault="002D71E9" w:rsidP="002D71E9">
      <w:pPr>
        <w:jc w:val="center"/>
      </w:pPr>
      <w:r w:rsidRPr="002D71E9">
        <w:t xml:space="preserve">Рисунок </w:t>
      </w:r>
      <w:r>
        <w:t>8</w:t>
      </w:r>
      <w:r w:rsidRPr="002D71E9">
        <w:t xml:space="preserve"> – Макет экрана </w:t>
      </w:r>
      <w:r w:rsidRPr="005156DD">
        <w:t>«ТО и ремонты»</w:t>
      </w:r>
    </w:p>
    <w:p w14:paraId="72338EDE" w14:textId="77777777" w:rsidR="002D71E9" w:rsidRDefault="002D71E9" w:rsidP="00464707">
      <w:pPr>
        <w:jc w:val="center"/>
      </w:pPr>
    </w:p>
    <w:p w14:paraId="4E4566A1" w14:textId="4041B4AC" w:rsidR="005156DD" w:rsidRDefault="005156DD" w:rsidP="005156DD">
      <w:r>
        <w:t>Экран «ТО и ремонты» должен содержать:</w:t>
      </w:r>
    </w:p>
    <w:p w14:paraId="40A8A217" w14:textId="7E24FC64" w:rsidR="005156DD" w:rsidRDefault="005156DD" w:rsidP="00236CC7">
      <w:pPr>
        <w:pStyle w:val="a0"/>
      </w:pPr>
      <w:r>
        <w:t>заголовок экрана «ТО и ремонты» с панелью фильтров для отбора записей по типу: «Все», «ТО», «Ремонт», «Заправки» — элемент на рисунке под номером 1;</w:t>
      </w:r>
    </w:p>
    <w:p w14:paraId="7EE42B57" w14:textId="70BA7144" w:rsidR="005156DD" w:rsidRDefault="005156DD" w:rsidP="00236CC7">
      <w:pPr>
        <w:pStyle w:val="a0"/>
      </w:pPr>
      <w:r>
        <w:t>блок сводной информации с общим количеством записей и общей суммой расходов — элемент на рисунке под номером 2;</w:t>
      </w:r>
    </w:p>
    <w:p w14:paraId="78B6D792" w14:textId="6D56FA80" w:rsidR="005156DD" w:rsidRDefault="005156DD" w:rsidP="00236CC7">
      <w:pPr>
        <w:pStyle w:val="a0"/>
      </w:pPr>
      <w:r>
        <w:t>запись о техническом обслуживании с указанием даты</w:t>
      </w:r>
      <w:r w:rsidR="002D71E9">
        <w:t>,</w:t>
      </w:r>
      <w:r>
        <w:t xml:space="preserve"> пробега, перечня работ и </w:t>
      </w:r>
      <w:proofErr w:type="gramStart"/>
      <w:r>
        <w:t>стоимости  —</w:t>
      </w:r>
      <w:proofErr w:type="gramEnd"/>
      <w:r>
        <w:t xml:space="preserve"> элемент на рисунке под номером 3;</w:t>
      </w:r>
    </w:p>
    <w:p w14:paraId="4E9A6910" w14:textId="0B25AE7B" w:rsidR="005156DD" w:rsidRDefault="005156DD" w:rsidP="00236CC7">
      <w:pPr>
        <w:pStyle w:val="a0"/>
      </w:pPr>
      <w:r>
        <w:t>запись о ремонте с указанием даты</w:t>
      </w:r>
      <w:r w:rsidR="002D71E9">
        <w:t>,</w:t>
      </w:r>
      <w:r>
        <w:t xml:space="preserve"> пробега, перечня работ и стоимости — элемент на рисунке под номером 4;</w:t>
      </w:r>
    </w:p>
    <w:p w14:paraId="3EEAB27D" w14:textId="2DA2B259" w:rsidR="005156DD" w:rsidRDefault="005156DD" w:rsidP="00236CC7">
      <w:pPr>
        <w:pStyle w:val="a0"/>
      </w:pPr>
      <w:r>
        <w:t>запись о заправке с указанием даты</w:t>
      </w:r>
      <w:r w:rsidR="002D71E9">
        <w:t>,</w:t>
      </w:r>
      <w:r>
        <w:t xml:space="preserve"> пробега, объёма топлива и стоимости — элемент на рисунке под номером 5.</w:t>
      </w:r>
    </w:p>
    <w:p w14:paraId="699F3D03" w14:textId="26C3A373" w:rsidR="002D71E9" w:rsidRPr="005156DD" w:rsidRDefault="002D71E9" w:rsidP="005156DD">
      <w:r w:rsidRPr="002D71E9">
        <w:t>Мобильное приложение «</w:t>
      </w:r>
      <w:proofErr w:type="spellStart"/>
      <w:r w:rsidRPr="002D71E9">
        <w:t>АвтоКонтроль</w:t>
      </w:r>
      <w:proofErr w:type="spellEnd"/>
      <w:r w:rsidRPr="002D71E9">
        <w:t>» должно иметь экран «Профиль», представленный на рисунке</w:t>
      </w:r>
      <w:r>
        <w:t xml:space="preserve"> 9</w:t>
      </w:r>
      <w:r w:rsidRPr="002D71E9">
        <w:t>.</w:t>
      </w:r>
    </w:p>
    <w:p w14:paraId="201BB30F" w14:textId="5B063EB4" w:rsidR="00464707" w:rsidRDefault="002D71E9" w:rsidP="00464707">
      <w:pPr>
        <w:jc w:val="center"/>
      </w:pPr>
      <w:r>
        <w:rPr>
          <w:noProof/>
        </w:rPr>
        <w:lastRenderedPageBreak/>
        <w:drawing>
          <wp:inline distT="0" distB="0" distL="0" distR="0" wp14:anchorId="379F7C8E" wp14:editId="12AC95EE">
            <wp:extent cx="2716175" cy="5166360"/>
            <wp:effectExtent l="0" t="0" r="8255" b="0"/>
            <wp:docPr id="12164939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691" cy="517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64C8" w14:textId="4F327BC3" w:rsidR="002D71E9" w:rsidRPr="002D71E9" w:rsidRDefault="002D71E9" w:rsidP="002D71E9">
      <w:pPr>
        <w:jc w:val="center"/>
      </w:pPr>
      <w:r w:rsidRPr="002D71E9">
        <w:t xml:space="preserve">Рисунок </w:t>
      </w:r>
      <w:r>
        <w:t>9</w:t>
      </w:r>
      <w:r w:rsidRPr="002D71E9">
        <w:t xml:space="preserve"> – Макет экрана </w:t>
      </w:r>
      <w:r>
        <w:t>«Профиль»</w:t>
      </w:r>
    </w:p>
    <w:p w14:paraId="2A30C383" w14:textId="77777777" w:rsidR="002D71E9" w:rsidRDefault="002D71E9" w:rsidP="00464707">
      <w:pPr>
        <w:jc w:val="center"/>
      </w:pPr>
    </w:p>
    <w:p w14:paraId="6D395EAD" w14:textId="51F5AD83" w:rsidR="002D71E9" w:rsidRDefault="002D71E9" w:rsidP="002D71E9">
      <w:r>
        <w:t>Экран «Профиль» должен содержать:</w:t>
      </w:r>
    </w:p>
    <w:p w14:paraId="7A5C534C" w14:textId="07DCA3FE" w:rsidR="002D71E9" w:rsidRDefault="002D71E9" w:rsidP="002D71E9">
      <w:pPr>
        <w:pStyle w:val="a0"/>
      </w:pPr>
      <w:r>
        <w:t>шапк</w:t>
      </w:r>
      <w:r>
        <w:t>у</w:t>
      </w:r>
      <w:r>
        <w:t xml:space="preserve"> профиля с </w:t>
      </w:r>
      <w:r>
        <w:t>контактными данными пользователя</w:t>
      </w:r>
      <w:r>
        <w:t>— элемент на рисунке под номером 1;</w:t>
      </w:r>
    </w:p>
    <w:p w14:paraId="3BF6AE71" w14:textId="28AF1589" w:rsidR="002D71E9" w:rsidRDefault="002D71E9" w:rsidP="002D71E9">
      <w:pPr>
        <w:pStyle w:val="a0"/>
      </w:pPr>
      <w:r>
        <w:t>блок «Мои автомобили» со списком сохранённых автомобилей пользователя</w:t>
      </w:r>
      <w:r>
        <w:t xml:space="preserve">, </w:t>
      </w:r>
      <w:r>
        <w:t>при нажатии на которые выполняется переход в карточку соответствующего автомобиля — элемент на рисунке под номером 2;</w:t>
      </w:r>
    </w:p>
    <w:p w14:paraId="32A72E84" w14:textId="368BF0C9" w:rsidR="002D71E9" w:rsidRDefault="002D71E9" w:rsidP="002D71E9">
      <w:pPr>
        <w:pStyle w:val="a0"/>
      </w:pPr>
      <w:r>
        <w:t>блок «Настройки» с перечнем параметров приложения: уведомления о ТО, обработка персональных данных — элемент на рисунке под номером 4;</w:t>
      </w:r>
    </w:p>
    <w:p w14:paraId="669E0C87" w14:textId="52B03CD1" w:rsidR="002D71E9" w:rsidRPr="002D71E9" w:rsidRDefault="002D71E9" w:rsidP="002D71E9">
      <w:pPr>
        <w:pStyle w:val="a0"/>
      </w:pPr>
      <w:r>
        <w:t>кнопку «Выйти из аккаунта» — элемент на рисунке под номером 5.</w:t>
      </w:r>
    </w:p>
    <w:p w14:paraId="4806DF5A" w14:textId="77777777" w:rsidR="00A407F7" w:rsidRDefault="00602599">
      <w:pPr>
        <w:pStyle w:val="2"/>
      </w:pPr>
      <w:bookmarkStart w:id="18" w:name="_Toc241712963"/>
      <w:r w:rsidRPr="00F76D48">
        <w:lastRenderedPageBreak/>
        <w:t>Требования к функциям</w:t>
      </w:r>
      <w:bookmarkEnd w:id="18"/>
    </w:p>
    <w:p w14:paraId="40A17148" w14:textId="04054A71" w:rsidR="000B48EF" w:rsidRDefault="000B48EF" w:rsidP="000B48EF">
      <w:r w:rsidRPr="000B48EF">
        <w:t>ИС «</w:t>
      </w:r>
      <w:proofErr w:type="spellStart"/>
      <w:r w:rsidRPr="000B48EF">
        <w:t>АвтоКонтроль</w:t>
      </w:r>
      <w:proofErr w:type="spellEnd"/>
      <w:r w:rsidRPr="000B48EF">
        <w:t>» предназначена для автоматизации планирования и контроля технического обслуживания, учёта расходов и анализа эксплуатации автомобиля. Для достижения этой цели система должна включать в себя следующие функции:</w:t>
      </w:r>
    </w:p>
    <w:p w14:paraId="42571038" w14:textId="744DDACC" w:rsidR="000B48EF" w:rsidRDefault="000B48EF" w:rsidP="000B48EF">
      <w:pPr>
        <w:pStyle w:val="a0"/>
      </w:pPr>
      <w:r>
        <w:t>система должна предоставлять пользователю возможность зарегистрировать учётную запись и выполнить вход в систему с подтвержден</w:t>
      </w:r>
      <w:r w:rsidR="00B94DA0">
        <w:t>ием логина и пароля</w:t>
      </w:r>
      <w:r>
        <w:t>;</w:t>
      </w:r>
    </w:p>
    <w:p w14:paraId="211610BC" w14:textId="77777777" w:rsidR="000B48EF" w:rsidRDefault="000B48EF" w:rsidP="000B48EF">
      <w:pPr>
        <w:pStyle w:val="a0"/>
      </w:pPr>
      <w:r>
        <w:t>система должна предоставлять пользователю возможность добавить автомобиль с указанием марки, модели, года выпуска, регистрационного номера, VIN и текущего пробега;</w:t>
      </w:r>
    </w:p>
    <w:p w14:paraId="668CAE59" w14:textId="77777777" w:rsidR="000B48EF" w:rsidRDefault="000B48EF" w:rsidP="000B48EF">
      <w:pPr>
        <w:pStyle w:val="a0"/>
      </w:pPr>
      <w:r>
        <w:t>система должна сохранять сведения об автомобиле и отображать их в профиле пользователя;</w:t>
      </w:r>
    </w:p>
    <w:p w14:paraId="3E09730F" w14:textId="77777777" w:rsidR="000B48EF" w:rsidRDefault="000B48EF" w:rsidP="000B48EF">
      <w:pPr>
        <w:pStyle w:val="a0"/>
      </w:pPr>
      <w:r>
        <w:t>система должна предоставлять пользователю возможность изменять ранее введённые сведения об автомобиле, включая текущий пробег;</w:t>
      </w:r>
    </w:p>
    <w:p w14:paraId="0B8FE16A" w14:textId="77777777" w:rsidR="000B48EF" w:rsidRDefault="000B48EF" w:rsidP="000B48EF">
      <w:pPr>
        <w:pStyle w:val="a0"/>
      </w:pPr>
      <w:r>
        <w:t>система должна предоставлять пользователю возможность удалить автомобиль вместе со связанными пользовательскими записями в соответствии с правилами хранения данных системы;</w:t>
      </w:r>
    </w:p>
    <w:p w14:paraId="29C7669E" w14:textId="77777777" w:rsidR="000B48EF" w:rsidRDefault="000B48EF" w:rsidP="000B48EF">
      <w:pPr>
        <w:pStyle w:val="a0"/>
      </w:pPr>
      <w:r>
        <w:t>система должна предоставлять пользователю возможность добавить запись о техническом обслуживании или ремонте автомобиля с указанием вида выполненных работ, даты, пробега и стоимости;</w:t>
      </w:r>
    </w:p>
    <w:p w14:paraId="61B87D55" w14:textId="77777777" w:rsidR="000B48EF" w:rsidRDefault="000B48EF" w:rsidP="000B48EF">
      <w:pPr>
        <w:pStyle w:val="a0"/>
      </w:pPr>
      <w:r>
        <w:t>система должна сохранять записи о техническом обслуживании и ремонтах и отображать их в хронологической истории выбранного автомобиля;</w:t>
      </w:r>
    </w:p>
    <w:p w14:paraId="7DAD2015" w14:textId="77777777" w:rsidR="000B48EF" w:rsidRDefault="000B48EF" w:rsidP="000B48EF">
      <w:pPr>
        <w:pStyle w:val="a0"/>
      </w:pPr>
      <w:r>
        <w:t>система должна предоставлять пользователю возможность изменять и удалять ранее созданные записи о техническом обслуживании и ремонтах;</w:t>
      </w:r>
    </w:p>
    <w:p w14:paraId="348EDD43" w14:textId="77777777" w:rsidR="000B48EF" w:rsidRDefault="000B48EF" w:rsidP="000B48EF">
      <w:pPr>
        <w:pStyle w:val="a0"/>
      </w:pPr>
      <w:r>
        <w:t>система должна рассчитывать следующий срок технического обслуживания на основании последней выполненной работы, установленного регламента и текущего пробега автомобиля;</w:t>
      </w:r>
    </w:p>
    <w:p w14:paraId="746F3EF9" w14:textId="77777777" w:rsidR="000B48EF" w:rsidRDefault="000B48EF" w:rsidP="000B48EF">
      <w:pPr>
        <w:pStyle w:val="a0"/>
      </w:pPr>
      <w:r>
        <w:t>система должна рассчитывать ориентировочную дату следующего технического обслуживания при наличии временного интервала в соответствующем регламенте;</w:t>
      </w:r>
    </w:p>
    <w:p w14:paraId="6ACFC43A" w14:textId="77777777" w:rsidR="000B48EF" w:rsidRDefault="000B48EF" w:rsidP="000B48EF">
      <w:pPr>
        <w:pStyle w:val="a0"/>
      </w:pPr>
      <w:r>
        <w:t>система должна выполнять перерасчёт следующего технического обслуживания после изменения текущего пробега автомобиля или добавления, изменения либо удаления записи о выполненном техническом обслуживании;</w:t>
      </w:r>
    </w:p>
    <w:p w14:paraId="3FA7C2F5" w14:textId="77777777" w:rsidR="000B48EF" w:rsidRDefault="000B48EF" w:rsidP="000B48EF">
      <w:pPr>
        <w:pStyle w:val="a0"/>
      </w:pPr>
      <w:r>
        <w:t>система должна отображать пользователю перечень ближайших работ по техническому обслуживанию, их плановый срок и основание для расчёта;</w:t>
      </w:r>
    </w:p>
    <w:p w14:paraId="21EEFB69" w14:textId="77777777" w:rsidR="000B48EF" w:rsidRDefault="000B48EF" w:rsidP="000B48EF">
      <w:pPr>
        <w:pStyle w:val="a0"/>
      </w:pPr>
      <w:r>
        <w:t>система должна формировать уведомление о приближении или наступлении срока технического обслуживания при достижении установленного порогового значения по пробегу или времени;</w:t>
      </w:r>
    </w:p>
    <w:p w14:paraId="682FACC8" w14:textId="77777777" w:rsidR="000B48EF" w:rsidRDefault="000B48EF" w:rsidP="000B48EF">
      <w:pPr>
        <w:pStyle w:val="a0"/>
      </w:pPr>
      <w:r>
        <w:lastRenderedPageBreak/>
        <w:t>система должна указывать в уведомлении конкретную причину его формирования, включая оставшийся пробег, количество дней до плановой даты или факт наступления срока обслуживания;</w:t>
      </w:r>
    </w:p>
    <w:p w14:paraId="080452FF" w14:textId="77777777" w:rsidR="000B48EF" w:rsidRDefault="000B48EF" w:rsidP="000B48EF">
      <w:pPr>
        <w:pStyle w:val="a0"/>
      </w:pPr>
      <w:r>
        <w:t>система должна предоставлять пользователю возможность добавить расход с указанием категории, даты, суммы и связанных с ним сведений;</w:t>
      </w:r>
    </w:p>
    <w:p w14:paraId="336BC308" w14:textId="77777777" w:rsidR="000B48EF" w:rsidRDefault="000B48EF" w:rsidP="000B48EF">
      <w:pPr>
        <w:pStyle w:val="a0"/>
      </w:pPr>
      <w:r>
        <w:t>система должна сохранять расходы в истории выбранного автомобиля и учитывать их при формировании финансовой аналитики;</w:t>
      </w:r>
    </w:p>
    <w:p w14:paraId="4825C83F" w14:textId="77777777" w:rsidR="000B48EF" w:rsidRDefault="000B48EF" w:rsidP="000B48EF">
      <w:pPr>
        <w:pStyle w:val="a0"/>
      </w:pPr>
      <w:r>
        <w:t>система должна предоставлять пользователю возможность выбрать период анализа и получить общую сумму расходов за указанный период;</w:t>
      </w:r>
    </w:p>
    <w:p w14:paraId="6C7FF785" w14:textId="77777777" w:rsidR="000B48EF" w:rsidRDefault="000B48EF" w:rsidP="000B48EF">
      <w:pPr>
        <w:pStyle w:val="a0"/>
      </w:pPr>
      <w:r>
        <w:t>система должна формировать разбивку расходов по категориям с указанием суммы и доли каждой категории в общей сумме расходов;</w:t>
      </w:r>
    </w:p>
    <w:p w14:paraId="044792F8" w14:textId="77777777" w:rsidR="000B48EF" w:rsidRDefault="000B48EF" w:rsidP="000B48EF">
      <w:pPr>
        <w:pStyle w:val="a0"/>
      </w:pPr>
      <w:r>
        <w:t>система должна предоставлять пользователю возможность добавить запись о заправке с указанием даты, количества заправленного топлива, стоимости и текущего пробега автомобиля;</w:t>
      </w:r>
    </w:p>
    <w:p w14:paraId="48DDEC11" w14:textId="77777777" w:rsidR="000B48EF" w:rsidRDefault="000B48EF" w:rsidP="000B48EF">
      <w:pPr>
        <w:pStyle w:val="a0"/>
      </w:pPr>
      <w:r>
        <w:t>система должна рассчитывать расход топлива на основе введённых пользователем данных о заправках и пробеге;</w:t>
      </w:r>
    </w:p>
    <w:p w14:paraId="04B615F5" w14:textId="77777777" w:rsidR="000B48EF" w:rsidRDefault="000B48EF" w:rsidP="000B48EF">
      <w:pPr>
        <w:pStyle w:val="a0"/>
      </w:pPr>
      <w:r>
        <w:t>система должна предоставлять пользователю возможность просматривать изменение среднего расхода топлива за выбранный период;</w:t>
      </w:r>
    </w:p>
    <w:p w14:paraId="5874F9F2" w14:textId="77777777" w:rsidR="000B48EF" w:rsidRDefault="000B48EF" w:rsidP="000B48EF">
      <w:pPr>
        <w:pStyle w:val="a0"/>
      </w:pPr>
      <w:r>
        <w:t>система должна рассчитывать условный показатель состояния автомобиля на основании накопленных данных о пробеге, техническом обслуживании, ремонтах и полноте истории эксплуатации;</w:t>
      </w:r>
    </w:p>
    <w:p w14:paraId="155C4EC6" w14:textId="77777777" w:rsidR="000B48EF" w:rsidRDefault="000B48EF" w:rsidP="000B48EF">
      <w:pPr>
        <w:pStyle w:val="a0"/>
      </w:pPr>
      <w:r>
        <w:t>система должна предоставлять пользователю возможность выполнять поиск автосервисов по требуемому виду технических работ;</w:t>
      </w:r>
    </w:p>
    <w:p w14:paraId="1146C1C6" w14:textId="77777777" w:rsidR="000B48EF" w:rsidRDefault="000B48EF" w:rsidP="000B48EF">
      <w:pPr>
        <w:pStyle w:val="a0"/>
      </w:pPr>
      <w:r>
        <w:t>система должна отображать для найденного автосервиса его название, адрес, контактные данные, график работы, перечень доступных работ и стоимость выбранной услуги при наличии таких сведений;</w:t>
      </w:r>
    </w:p>
    <w:p w14:paraId="53D29B40" w14:textId="77777777" w:rsidR="000B48EF" w:rsidRDefault="000B48EF" w:rsidP="000B48EF">
      <w:pPr>
        <w:pStyle w:val="a0"/>
      </w:pPr>
      <w:r>
        <w:t>система должна предоставлять пользователю сводный отчёт по выбранному автомобилю с отображением его основных характеристик, текущего пробега, истории технического обслуживания, ближайшего технического обслуживания, расходов и показателей расхода топлива;</w:t>
      </w:r>
    </w:p>
    <w:p w14:paraId="519AB779" w14:textId="77777777" w:rsidR="000B48EF" w:rsidRDefault="000B48EF" w:rsidP="000B48EF">
      <w:pPr>
        <w:pStyle w:val="a0"/>
      </w:pPr>
      <w:r>
        <w:t>система должна предоставлять администратору возможность добавлять, изменять и удалять сведения о регламентах технического обслуживания;</w:t>
      </w:r>
    </w:p>
    <w:p w14:paraId="377D72E7" w14:textId="77777777" w:rsidR="000B48EF" w:rsidRDefault="000B48EF" w:rsidP="000B48EF">
      <w:pPr>
        <w:pStyle w:val="a0"/>
      </w:pPr>
      <w:r>
        <w:t>система должна предоставлять администратору возможность добавлять, изменять и удалять сведения об автосервисах, включая название, адрес, контакты, график работы, перечень услуг и стоимость работ;</w:t>
      </w:r>
    </w:p>
    <w:p w14:paraId="3FF1ECBB" w14:textId="77777777" w:rsidR="000B48EF" w:rsidRDefault="000B48EF" w:rsidP="000B48EF">
      <w:pPr>
        <w:pStyle w:val="a0"/>
      </w:pPr>
      <w:r>
        <w:lastRenderedPageBreak/>
        <w:t>система должна предоставлять администратору возможность управлять учётными записями пользователей и справочными данными системы;</w:t>
      </w:r>
    </w:p>
    <w:p w14:paraId="49840E3D" w14:textId="3F13A30B" w:rsidR="000B48EF" w:rsidRPr="000B48EF" w:rsidRDefault="000B48EF" w:rsidP="000B48EF">
      <w:pPr>
        <w:pStyle w:val="a0"/>
      </w:pPr>
      <w:r>
        <w:t>система должна разграничивать доступ к данным таким образом, чтобы пользователь имел доступ только к принадлежащим ему сведениям об автомобилях, обслуживании, ремонтах, расходах, заправках и созданных запросах, а административные функции были доступны только администратору системы.</w:t>
      </w:r>
    </w:p>
    <w:p w14:paraId="0B882B47" w14:textId="77777777" w:rsidR="00A407F7" w:rsidRDefault="00602599">
      <w:pPr>
        <w:pStyle w:val="2"/>
      </w:pPr>
      <w:bookmarkStart w:id="19" w:name="_Toc241712964"/>
      <w:r>
        <w:t>Требования к видам обеспечения</w:t>
      </w:r>
      <w:bookmarkEnd w:id="19"/>
    </w:p>
    <w:p w14:paraId="01F0EC3C" w14:textId="77777777" w:rsidR="00A407F7" w:rsidRDefault="00602599">
      <w:r>
        <w:t>Данный раздел настоящего технического задания содержит основные требования к видам обеспечения.</w:t>
      </w:r>
    </w:p>
    <w:p w14:paraId="1F766CB5" w14:textId="1731D7C8" w:rsidR="00A407F7" w:rsidRDefault="00602599" w:rsidP="004753D5">
      <w:pPr>
        <w:pStyle w:val="3"/>
      </w:pPr>
      <w:bookmarkStart w:id="20" w:name="_Toc241712965"/>
      <w:r>
        <w:t>Требования к математическому обеспечению</w:t>
      </w:r>
      <w:bookmarkEnd w:id="20"/>
    </w:p>
    <w:p w14:paraId="53088669" w14:textId="467AEDD6" w:rsidR="004753D5" w:rsidRDefault="004753D5" w:rsidP="004753D5">
      <w:r>
        <w:t>К математическому обеспечению системы предъявляются следующие требования:</w:t>
      </w:r>
    </w:p>
    <w:p w14:paraId="09193BAC" w14:textId="77777777" w:rsidR="004753D5" w:rsidRPr="004753D5" w:rsidRDefault="004753D5" w:rsidP="004753D5">
      <w:pPr>
        <w:pStyle w:val="a0"/>
      </w:pPr>
      <w:r w:rsidRPr="004753D5">
        <w:t>система должна выполнять расчёт следующего планового технического обслуживания на основании значения пробега при последнем выполненном обслуживании и установленного регламентом интервала по пробегу;</w:t>
      </w:r>
    </w:p>
    <w:p w14:paraId="2812DA93" w14:textId="77777777" w:rsidR="004753D5" w:rsidRPr="004753D5" w:rsidRDefault="004753D5" w:rsidP="004753D5">
      <w:pPr>
        <w:pStyle w:val="a0"/>
      </w:pPr>
      <w:r w:rsidRPr="004753D5">
        <w:t>следующий плановый пробег технического обслуживания должен определяться как сумма пробега при последнем выполненном обслуживании и установленного интервала обслуживания по пробегу;</w:t>
      </w:r>
    </w:p>
    <w:p w14:paraId="76580FDE" w14:textId="77777777" w:rsidR="004753D5" w:rsidRPr="004753D5" w:rsidRDefault="004753D5" w:rsidP="004753D5">
      <w:pPr>
        <w:pStyle w:val="a0"/>
      </w:pPr>
      <w:r w:rsidRPr="004753D5">
        <w:t>при наличии в регламенте временного интервала система должна дополнительно рассчитывать плановую дату следующего технического обслуживания как сумму даты последнего выполненного обслуживания и установленного временного интервала;</w:t>
      </w:r>
    </w:p>
    <w:p w14:paraId="7611D18C" w14:textId="77777777" w:rsidR="004753D5" w:rsidRPr="004753D5" w:rsidRDefault="004753D5" w:rsidP="004753D5">
      <w:pPr>
        <w:pStyle w:val="a0"/>
      </w:pPr>
      <w:r w:rsidRPr="004753D5">
        <w:t>система должна рассчитывать оставшийся до технического обслуживания пробег как разность между плановым пробегом следующего обслуживания и текущим пробегом автомобиля;</w:t>
      </w:r>
    </w:p>
    <w:p w14:paraId="24A0D28F" w14:textId="77777777" w:rsidR="004753D5" w:rsidRPr="004753D5" w:rsidRDefault="004753D5" w:rsidP="004753D5">
      <w:pPr>
        <w:pStyle w:val="a0"/>
      </w:pPr>
      <w:r w:rsidRPr="004753D5">
        <w:t>система должна рассчитывать количество дней до плановой даты технического обслуживания как разность между плановой датой обслуживания и текущей датой;</w:t>
      </w:r>
    </w:p>
    <w:p w14:paraId="48BA849A" w14:textId="77777777" w:rsidR="004753D5" w:rsidRPr="004753D5" w:rsidRDefault="004753D5" w:rsidP="004753D5">
      <w:pPr>
        <w:pStyle w:val="a0"/>
      </w:pPr>
      <w:r w:rsidRPr="004753D5">
        <w:t>система должна формировать уведомление о необходимости технического обслуживания при достижении заданного порогового значения оставшегося пробега или количества дней до плановой даты;</w:t>
      </w:r>
    </w:p>
    <w:p w14:paraId="367DDAD1" w14:textId="77777777" w:rsidR="004753D5" w:rsidRPr="004753D5" w:rsidRDefault="004753D5" w:rsidP="004753D5">
      <w:pPr>
        <w:pStyle w:val="a0"/>
      </w:pPr>
      <w:r w:rsidRPr="004753D5">
        <w:t>система должна рассчитывать общую сумму расходов автомобиля за выбранный период как сумму всех расходов, зарегистрированных в пределах указанного периода;</w:t>
      </w:r>
    </w:p>
    <w:p w14:paraId="154059B9" w14:textId="77777777" w:rsidR="004753D5" w:rsidRPr="004753D5" w:rsidRDefault="004753D5" w:rsidP="004753D5">
      <w:pPr>
        <w:pStyle w:val="a0"/>
      </w:pPr>
      <w:r w:rsidRPr="004753D5">
        <w:t>система должна рассчитывать сумму расходов по каждой категории отдельно, при этом сумма категорий должна соответствовать общей сумме расходов за выбранный период;</w:t>
      </w:r>
    </w:p>
    <w:p w14:paraId="60BEC0DB" w14:textId="77777777" w:rsidR="004753D5" w:rsidRPr="004753D5" w:rsidRDefault="004753D5" w:rsidP="004753D5">
      <w:pPr>
        <w:pStyle w:val="a0"/>
      </w:pPr>
      <w:r w:rsidRPr="004753D5">
        <w:lastRenderedPageBreak/>
        <w:t>система должна рассчитывать расход топлива в литрах на 100 километров по формуле отношения объёма израсходованного топлива к пройденному расстоянию, умноженному на 100;</w:t>
      </w:r>
    </w:p>
    <w:p w14:paraId="5023457A" w14:textId="77777777" w:rsidR="004753D5" w:rsidRPr="004753D5" w:rsidRDefault="004753D5" w:rsidP="004753D5">
      <w:pPr>
        <w:pStyle w:val="a0"/>
      </w:pPr>
      <w:r w:rsidRPr="004753D5">
        <w:t>система не должна выполнять расчёт расхода топлива при нулевом или отрицательном значении пройденного расстояния и должна сообщать пользователю о невозможности выполнения расчёта;</w:t>
      </w:r>
    </w:p>
    <w:p w14:paraId="742D49C9" w14:textId="77777777" w:rsidR="004753D5" w:rsidRPr="004753D5" w:rsidRDefault="004753D5" w:rsidP="004753D5">
      <w:pPr>
        <w:pStyle w:val="a0"/>
      </w:pPr>
      <w:r w:rsidRPr="004753D5">
        <w:t>система должна рассчитывать изменение среднего расхода топлива между выбранными периодами как разность соответствующих рассчитанных значений расхода;</w:t>
      </w:r>
    </w:p>
    <w:p w14:paraId="08749684" w14:textId="77777777" w:rsidR="004753D5" w:rsidRPr="004753D5" w:rsidRDefault="004753D5" w:rsidP="004753D5">
      <w:pPr>
        <w:pStyle w:val="a0"/>
      </w:pPr>
      <w:r w:rsidRPr="004753D5">
        <w:t>система должна выполнять расчёт условного показателя состояния автомобиля по заранее определённой формуле с использованием параметров, характеризующих своевременность технического обслуживания, пробег, наличие ремонтных работ и полноту истории эксплуатации;</w:t>
      </w:r>
    </w:p>
    <w:p w14:paraId="65D8E0A2" w14:textId="77777777" w:rsidR="004753D5" w:rsidRPr="004753D5" w:rsidRDefault="004753D5" w:rsidP="004753D5">
      <w:pPr>
        <w:pStyle w:val="a0"/>
      </w:pPr>
      <w:r w:rsidRPr="004753D5">
        <w:t>результат расчёта условного показателя состояния автомобиля должен приводиться к единой шкале, установленной настоящим техническим заданием;</w:t>
      </w:r>
    </w:p>
    <w:p w14:paraId="344D1B73" w14:textId="77777777" w:rsidR="004753D5" w:rsidRPr="004753D5" w:rsidRDefault="004753D5" w:rsidP="004753D5">
      <w:pPr>
        <w:pStyle w:val="a0"/>
      </w:pPr>
      <w:r w:rsidRPr="004753D5">
        <w:t>при невозможности выполнения математического расчёта из-за отсутствия, некорректности или недостаточности исходных данных система должна выводить соответствующее информационное сообщение и не должна подставлять произвольные значения;</w:t>
      </w:r>
    </w:p>
    <w:p w14:paraId="0D22D9AE" w14:textId="77777777" w:rsidR="004753D5" w:rsidRPr="004753D5" w:rsidRDefault="004753D5" w:rsidP="004753D5">
      <w:pPr>
        <w:pStyle w:val="a0"/>
      </w:pPr>
      <w:r w:rsidRPr="004753D5">
        <w:t>все расчётные значения должны формироваться на основании актуальных данных, сохранённых в системе на момент выполнения расчёта;</w:t>
      </w:r>
    </w:p>
    <w:p w14:paraId="2CBC4EE5" w14:textId="23B8C752" w:rsidR="004753D5" w:rsidRPr="004753D5" w:rsidRDefault="004753D5" w:rsidP="004753D5">
      <w:pPr>
        <w:pStyle w:val="a0"/>
      </w:pPr>
      <w:r w:rsidRPr="004753D5">
        <w:t>при изменении исходных данных, влияющих на расчётные показатели, система должна выполнять их перерасчёт.</w:t>
      </w:r>
    </w:p>
    <w:p w14:paraId="7206E3FA" w14:textId="4F2B6515" w:rsidR="004753D5" w:rsidRDefault="004753D5" w:rsidP="004753D5">
      <w:r w:rsidRPr="004753D5">
        <w:t>Для всех</w:t>
      </w:r>
      <w:r>
        <w:t xml:space="preserve"> математических расчётов должны использоваться единицы измерения, установленные системой: километры для пробега и расстояний, дни для временных интервалов, литры для объёма топлива и денежные единицы, заданные системой, для расходов. Результаты расчётов должны отображаться с фиксированной точностью, установленной для соответствующего показателя.</w:t>
      </w:r>
    </w:p>
    <w:p w14:paraId="1D350EC8" w14:textId="77777777" w:rsidR="00A407F7" w:rsidRDefault="00602599">
      <w:pPr>
        <w:pStyle w:val="3"/>
      </w:pPr>
      <w:bookmarkStart w:id="21" w:name="_Toc241712966"/>
      <w:r>
        <w:t>Требования к информационному обеспечению</w:t>
      </w:r>
      <w:bookmarkEnd w:id="21"/>
    </w:p>
    <w:p w14:paraId="1784DCE2" w14:textId="77777777" w:rsidR="00A407F7" w:rsidRDefault="00602599">
      <w:r>
        <w:t>Данный раздел настоящего технического задания содержит основные требования к информационному обеспечению.</w:t>
      </w:r>
    </w:p>
    <w:p w14:paraId="5F1A95DA" w14:textId="77777777" w:rsidR="00A407F7" w:rsidRDefault="00602599">
      <w:pPr>
        <w:pStyle w:val="4"/>
      </w:pPr>
      <w:bookmarkStart w:id="22" w:name="_Toc241712967"/>
      <w:r>
        <w:t>Требования к структуре данных</w:t>
      </w:r>
      <w:bookmarkEnd w:id="22"/>
    </w:p>
    <w:p w14:paraId="6C12D166" w14:textId="47D25D1B" w:rsidR="00C63C3C" w:rsidRDefault="00C63C3C" w:rsidP="00C63C3C">
      <w:r>
        <w:t xml:space="preserve"> </w:t>
      </w:r>
      <w:r>
        <w:t>База данных системы должна обеспечивать централизованное хранение данных пользователей и сведений, связанных с эксплуатацией автомобилей.</w:t>
      </w:r>
    </w:p>
    <w:p w14:paraId="50F5157C" w14:textId="1022B38E" w:rsidR="00C63C3C" w:rsidRDefault="00C63C3C" w:rsidP="00C63C3C">
      <w:r>
        <w:t>База данных должна обеспечивать хранение следующих групп сведений:</w:t>
      </w:r>
    </w:p>
    <w:p w14:paraId="6546258A" w14:textId="77777777" w:rsidR="00C63C3C" w:rsidRDefault="00C63C3C" w:rsidP="00C63C3C">
      <w:pPr>
        <w:pStyle w:val="a0"/>
      </w:pPr>
      <w:r>
        <w:lastRenderedPageBreak/>
        <w:t xml:space="preserve">учётные данные пользователей: идентификатор, логин, </w:t>
      </w:r>
      <w:proofErr w:type="spellStart"/>
      <w:r>
        <w:t>хеш</w:t>
      </w:r>
      <w:proofErr w:type="spellEnd"/>
      <w:r>
        <w:t xml:space="preserve"> пароля, отображаемое имя, дата регистрации;</w:t>
      </w:r>
    </w:p>
    <w:p w14:paraId="4F1B03C3" w14:textId="77777777" w:rsidR="00C63C3C" w:rsidRDefault="00C63C3C" w:rsidP="00C63C3C">
      <w:pPr>
        <w:pStyle w:val="a0"/>
      </w:pPr>
      <w:r>
        <w:t>сведения об автомобилях: идентификатор, владелец, марка, модель, год выпуска, регистрационный номер, VIN, текущий пробег;</w:t>
      </w:r>
    </w:p>
    <w:p w14:paraId="5A6C2781" w14:textId="77777777" w:rsidR="00C63C3C" w:rsidRDefault="00C63C3C" w:rsidP="00C63C3C">
      <w:pPr>
        <w:pStyle w:val="a0"/>
      </w:pPr>
      <w:r>
        <w:t>регламенты технического обслуживания: вид работы, интервал по пробегу и интервал по времени;</w:t>
      </w:r>
    </w:p>
    <w:p w14:paraId="02346DA3" w14:textId="77777777" w:rsidR="00C63C3C" w:rsidRDefault="00C63C3C" w:rsidP="00C63C3C">
      <w:pPr>
        <w:pStyle w:val="a0"/>
      </w:pPr>
      <w:r>
        <w:t>история технического обслуживания и ремонтов: вид работы, дата, пробег, стоимость и описание;</w:t>
      </w:r>
    </w:p>
    <w:p w14:paraId="305EBDAA" w14:textId="77777777" w:rsidR="00C63C3C" w:rsidRDefault="00C63C3C" w:rsidP="00C63C3C">
      <w:pPr>
        <w:pStyle w:val="a0"/>
      </w:pPr>
      <w:r>
        <w:t>сведения о плановом техническом обслуживании: плановый пробег, плановая дата и статус;</w:t>
      </w:r>
    </w:p>
    <w:p w14:paraId="3D9EE61F" w14:textId="77777777" w:rsidR="00C63C3C" w:rsidRDefault="00C63C3C" w:rsidP="00C63C3C">
      <w:pPr>
        <w:pStyle w:val="a0"/>
      </w:pPr>
      <w:r>
        <w:t>расходы: категория, дата, сумма и описание;</w:t>
      </w:r>
    </w:p>
    <w:p w14:paraId="13EF090F" w14:textId="77777777" w:rsidR="00C63C3C" w:rsidRDefault="00C63C3C" w:rsidP="00C63C3C">
      <w:pPr>
        <w:pStyle w:val="a0"/>
      </w:pPr>
      <w:r>
        <w:t>сведения о заправках: дата, пробег, объём топлива и стоимость;</w:t>
      </w:r>
    </w:p>
    <w:p w14:paraId="543B371A" w14:textId="77777777" w:rsidR="00C63C3C" w:rsidRDefault="00C63C3C" w:rsidP="00C63C3C">
      <w:pPr>
        <w:pStyle w:val="a0"/>
      </w:pPr>
      <w:r>
        <w:t>результаты топливного анализа и условной оценки состояния автомобиля;</w:t>
      </w:r>
    </w:p>
    <w:p w14:paraId="7EBDB230" w14:textId="77777777" w:rsidR="00C63C3C" w:rsidRDefault="00C63C3C" w:rsidP="00C63C3C">
      <w:pPr>
        <w:pStyle w:val="a0"/>
      </w:pPr>
      <w:r>
        <w:t>сведения об автосервисах: название, адрес, контакты, график работы, услуги и стоимость работ;</w:t>
      </w:r>
    </w:p>
    <w:p w14:paraId="4F160926" w14:textId="6EEE8CF7" w:rsidR="00C63C3C" w:rsidRDefault="00C63C3C" w:rsidP="00C63C3C">
      <w:pPr>
        <w:pStyle w:val="a0"/>
      </w:pPr>
      <w:r>
        <w:t>запросы пользователя на обращение в автосервис.</w:t>
      </w:r>
    </w:p>
    <w:p w14:paraId="0215FFD7" w14:textId="778F4E77" w:rsidR="001B4C43" w:rsidRPr="00F76D48" w:rsidRDefault="00C63C3C" w:rsidP="00C63C3C">
      <w:r>
        <w:t>Сведения об автомобилях и связанных с ними эксплуатационных данных должны быть связаны с соответствующим пользователем.</w:t>
      </w:r>
      <w:r>
        <w:t xml:space="preserve"> </w:t>
      </w:r>
      <w:r>
        <w:t xml:space="preserve">Пароли пользователей должны храниться только в виде </w:t>
      </w:r>
      <w:proofErr w:type="spellStart"/>
      <w:r>
        <w:t>хешей</w:t>
      </w:r>
      <w:proofErr w:type="spellEnd"/>
      <w:r>
        <w:t>.</w:t>
      </w:r>
      <w:r>
        <w:t xml:space="preserve"> </w:t>
      </w:r>
      <w:r>
        <w:t>Сведения пользователя должны храниться до момента их удаления в соответствии с правилами системы.</w:t>
      </w:r>
      <w:r>
        <w:t xml:space="preserve"> </w:t>
      </w:r>
      <w:r>
        <w:t>Информация об автосервисах должна содержать дату последнего обновления и признак необходимости проверки актуальности.</w:t>
      </w:r>
      <w:r>
        <w:t xml:space="preserve"> </w:t>
      </w:r>
      <w:r>
        <w:t>При изменении исходных данных система должна обеспечивать возможность повторного расчёта связанных показателей.</w:t>
      </w:r>
    </w:p>
    <w:p w14:paraId="21048F8F" w14:textId="77777777" w:rsidR="00A407F7" w:rsidRPr="00DE479D" w:rsidRDefault="00602599">
      <w:pPr>
        <w:pStyle w:val="4"/>
      </w:pPr>
      <w:bookmarkStart w:id="23" w:name="_Toc241712968"/>
      <w:r w:rsidRPr="00DE479D">
        <w:t>Требования к контролю, хранению, обновлению и восстановлению данных</w:t>
      </w:r>
      <w:bookmarkEnd w:id="23"/>
    </w:p>
    <w:p w14:paraId="47041A1F" w14:textId="77777777" w:rsidR="00A407F7" w:rsidRDefault="00602599">
      <w:r w:rsidRPr="00DE479D">
        <w:t>К контролю, хранению, обновлению и восстановлению данных предъявляются следующие требования:</w:t>
      </w:r>
    </w:p>
    <w:p w14:paraId="3B7F0C63" w14:textId="77777777" w:rsidR="00E0698D" w:rsidRDefault="00E0698D" w:rsidP="00E0698D">
      <w:pPr>
        <w:pStyle w:val="a0"/>
      </w:pPr>
      <w:r>
        <w:t xml:space="preserve">целостность данных должна обеспечиваться средствами СУБД </w:t>
      </w:r>
      <w:proofErr w:type="spellStart"/>
      <w:r>
        <w:t>PostgreSQL</w:t>
      </w:r>
      <w:proofErr w:type="spellEnd"/>
      <w:r>
        <w:t xml:space="preserve"> – ограничениями целостности, внешними ключами и транзакциями;</w:t>
      </w:r>
    </w:p>
    <w:p w14:paraId="140B17CC" w14:textId="77777777" w:rsidR="00E0698D" w:rsidRDefault="00E0698D" w:rsidP="00E0698D">
      <w:pPr>
        <w:pStyle w:val="a0"/>
      </w:pPr>
      <w:r>
        <w:t>резервное копирование базы данных должно выполняться автоматически не реже одного раза в сутки с хранением резервных копий не менее 7 суток отдельно от основной базы данных;</w:t>
      </w:r>
    </w:p>
    <w:p w14:paraId="089C9AD2" w14:textId="77777777" w:rsidR="00E0698D" w:rsidRDefault="00E0698D" w:rsidP="00E0698D">
      <w:pPr>
        <w:pStyle w:val="a0"/>
      </w:pPr>
      <w:r>
        <w:t>восстановление базы данных из резервной копии должно выполняться в срок не более 4 часов с момента обнаружения повреждения или утраты данных;</w:t>
      </w:r>
    </w:p>
    <w:p w14:paraId="7AEC161E" w14:textId="77777777" w:rsidR="00E0698D" w:rsidRDefault="00E0698D" w:rsidP="00E0698D">
      <w:pPr>
        <w:pStyle w:val="a0"/>
      </w:pPr>
      <w:r>
        <w:lastRenderedPageBreak/>
        <w:t>при изменении сведений об автомобиле, техническом обслуживании, ремонтах, расходах и заправках система должна обеспечивать сохранение актуальных данных и перерасчёт связанных показателей;</w:t>
      </w:r>
    </w:p>
    <w:p w14:paraId="4E198711" w14:textId="77777777" w:rsidR="00E0698D" w:rsidRDefault="00E0698D" w:rsidP="00E0698D">
      <w:pPr>
        <w:pStyle w:val="a0"/>
      </w:pPr>
      <w:r>
        <w:t>информация об автосервисах должна обновляться администратором системы при получении новых сведений или обнаружении устаревших данных;</w:t>
      </w:r>
    </w:p>
    <w:p w14:paraId="445F6EEB" w14:textId="77777777" w:rsidR="00E0698D" w:rsidRDefault="00E0698D" w:rsidP="00E0698D">
      <w:pPr>
        <w:pStyle w:val="a0"/>
      </w:pPr>
      <w:r>
        <w:t>при обновлении сведений об автосервисе система должна сохранять дату последнего обновления соответствующей записи;</w:t>
      </w:r>
    </w:p>
    <w:p w14:paraId="1C2EFBC0" w14:textId="77777777" w:rsidR="00E0698D" w:rsidRDefault="00E0698D" w:rsidP="00E0698D">
      <w:pPr>
        <w:pStyle w:val="a0"/>
      </w:pPr>
      <w:r>
        <w:t>сведения об автосервисах, актуальность которых не подтверждена, должны иметь признак необходимости проверки;</w:t>
      </w:r>
    </w:p>
    <w:p w14:paraId="2A37A5A3" w14:textId="517CA813" w:rsidR="00E0698D" w:rsidRPr="00DE479D" w:rsidRDefault="00E0698D" w:rsidP="00E0698D">
      <w:pPr>
        <w:pStyle w:val="a0"/>
      </w:pPr>
      <w:r>
        <w:t>разработка новых классификаторов и унифицированных форм документов не требуется; используются предусмотренные системой категории расходов, виды технического обслуживания и ремонтных работ, виды топлива, а также формат представления даты и времени ISO 8601.</w:t>
      </w:r>
    </w:p>
    <w:p w14:paraId="7D9D42EB" w14:textId="77777777" w:rsidR="00A407F7" w:rsidRDefault="00602599">
      <w:pPr>
        <w:pStyle w:val="4"/>
      </w:pPr>
      <w:bookmarkStart w:id="24" w:name="_Toc241712969"/>
      <w:r>
        <w:t>Требования к входным данным</w:t>
      </w:r>
      <w:bookmarkEnd w:id="24"/>
    </w:p>
    <w:p w14:paraId="151D2D01" w14:textId="77777777" w:rsidR="00A407F7" w:rsidRDefault="00602599">
      <w:r>
        <w:t>Система может ожидать от пользователя следующие входные данные:</w:t>
      </w:r>
    </w:p>
    <w:p w14:paraId="1B544E1E" w14:textId="77777777" w:rsidR="00A407F7" w:rsidRDefault="00602599">
      <w:pPr>
        <w:pStyle w:val="a0"/>
      </w:pPr>
      <w:r>
        <w:t>адрес электронной почты в формате, соответствующем общепринятой записи адреса;</w:t>
      </w:r>
    </w:p>
    <w:p w14:paraId="0C4584B5" w14:textId="77777777" w:rsidR="00A407F7" w:rsidRDefault="00602599">
      <w:pPr>
        <w:pStyle w:val="a0"/>
      </w:pPr>
      <w:r>
        <w:t>одноразовый код подтверждения, состоящий из четырёх цифр;</w:t>
      </w:r>
    </w:p>
    <w:p w14:paraId="6200C2E2" w14:textId="77777777" w:rsidR="00A407F7" w:rsidRDefault="00602599">
      <w:pPr>
        <w:pStyle w:val="a0"/>
      </w:pPr>
      <w:r>
        <w:t>наименование поездки в виде строки длиной не более 100 символов;</w:t>
      </w:r>
    </w:p>
    <w:p w14:paraId="52413B9B" w14:textId="77777777" w:rsidR="00A407F7" w:rsidRDefault="00602599">
      <w:pPr>
        <w:pStyle w:val="a0"/>
      </w:pPr>
      <w:r>
        <w:t>текстовый поисковый запрос адреса или наименования объекта длиной не более 200 символов;</w:t>
      </w:r>
    </w:p>
    <w:p w14:paraId="2B988B8B" w14:textId="77777777" w:rsidR="00A407F7" w:rsidRDefault="00602599">
      <w:pPr>
        <w:pStyle w:val="a0"/>
      </w:pPr>
      <w:r>
        <w:t>географические координаты точки, выбранной на карте;</w:t>
      </w:r>
    </w:p>
    <w:p w14:paraId="162E0BFF" w14:textId="77777777" w:rsidR="00A407F7" w:rsidRDefault="00602599">
      <w:pPr>
        <w:pStyle w:val="a0"/>
      </w:pPr>
      <w:r>
        <w:t>радиус подбора точек интереса в виде целого числа в диапазоне от 500 до 5000 метров;</w:t>
      </w:r>
    </w:p>
    <w:p w14:paraId="7F8EE776" w14:textId="77777777" w:rsidR="00A407F7" w:rsidRDefault="00602599">
      <w:pPr>
        <w:pStyle w:val="a0"/>
      </w:pPr>
      <w:r>
        <w:t>максимальное число участников поездки в виде целого числа;</w:t>
      </w:r>
    </w:p>
    <w:p w14:paraId="2852920E" w14:textId="77777777" w:rsidR="00A407F7" w:rsidRDefault="00602599">
      <w:pPr>
        <w:pStyle w:val="a0"/>
      </w:pPr>
      <w:r>
        <w:t>срок действия и допустимое число переходов по ссылке-приглашению.</w:t>
      </w:r>
    </w:p>
    <w:p w14:paraId="02B9E40E" w14:textId="77777777" w:rsidR="00A407F7" w:rsidRDefault="00602599">
      <w:r>
        <w:t>Все входные данные должны проверяться на стороне мобильного приложения и повторно на стороне сервера. При вводе данных, не соответствующих указанным ограничениям, система должна отображать сообщение об ошибке и не выполнять соответствующую операцию.</w:t>
      </w:r>
    </w:p>
    <w:p w14:paraId="306E8CB5" w14:textId="77777777" w:rsidR="00A407F7" w:rsidRPr="00F76D48" w:rsidRDefault="00602599">
      <w:pPr>
        <w:pStyle w:val="3"/>
      </w:pPr>
      <w:bookmarkStart w:id="25" w:name="_Toc241712970"/>
      <w:r w:rsidRPr="00F76D48">
        <w:t>Требования к лингвистическому обеспечению</w:t>
      </w:r>
      <w:bookmarkEnd w:id="25"/>
    </w:p>
    <w:p w14:paraId="1C18C843" w14:textId="058F8C95" w:rsidR="00A407F7" w:rsidRDefault="00602599">
      <w:r>
        <w:t xml:space="preserve">В рамках проекта реализуется локализация только на русский язык. </w:t>
      </w:r>
    </w:p>
    <w:p w14:paraId="7DC767E9" w14:textId="77777777" w:rsidR="00A407F7" w:rsidRPr="00F76D48" w:rsidRDefault="00602599">
      <w:pPr>
        <w:pStyle w:val="3"/>
      </w:pPr>
      <w:bookmarkStart w:id="26" w:name="_Toc241712971"/>
      <w:r w:rsidRPr="00F76D48">
        <w:lastRenderedPageBreak/>
        <w:t>Требования к программному обеспечению</w:t>
      </w:r>
      <w:bookmarkEnd w:id="26"/>
    </w:p>
    <w:p w14:paraId="49528A64" w14:textId="2DF55023" w:rsidR="00E0698D" w:rsidRDefault="00E0698D" w:rsidP="00E0698D">
      <w:r>
        <w:t>К программному обеспечению системы предъявляются следующие требования:</w:t>
      </w:r>
    </w:p>
    <w:p w14:paraId="7E94093F" w14:textId="77777777" w:rsidR="00E0698D" w:rsidRDefault="00E0698D" w:rsidP="00E0698D">
      <w:pPr>
        <w:pStyle w:val="a0"/>
      </w:pPr>
      <w:r>
        <w:t>пользовательский интерфейс должен взаимодействовать с серверной частью по протоколу HTTPS в стиле REST, с использованием формата обмена данными JSON;</w:t>
      </w:r>
    </w:p>
    <w:p w14:paraId="1033BDCF" w14:textId="77777777" w:rsidR="00E0698D" w:rsidRDefault="00E0698D" w:rsidP="00E0698D">
      <w:pPr>
        <w:pStyle w:val="a0"/>
      </w:pPr>
      <w:r>
        <w:t xml:space="preserve">серверная часть должна обеспечивать взаимодействие с СУБД </w:t>
      </w:r>
      <w:proofErr w:type="spellStart"/>
      <w:r>
        <w:t>PostgreSQL</w:t>
      </w:r>
      <w:proofErr w:type="spellEnd"/>
      <w:r>
        <w:t>;</w:t>
      </w:r>
    </w:p>
    <w:p w14:paraId="2C0574DC" w14:textId="77777777" w:rsidR="00E0698D" w:rsidRDefault="00E0698D" w:rsidP="00E0698D">
      <w:pPr>
        <w:pStyle w:val="a0"/>
      </w:pPr>
      <w:r>
        <w:t>в составе системы должны использоваться только программные продукты и библиотеки, распространяемые по лицензиям, допускающим их использование в разрабатываемом продукте;</w:t>
      </w:r>
    </w:p>
    <w:p w14:paraId="6860DA69" w14:textId="77777777" w:rsidR="00E0698D" w:rsidRDefault="00E0698D" w:rsidP="00E0698D">
      <w:pPr>
        <w:pStyle w:val="a0"/>
      </w:pPr>
      <w:r>
        <w:t xml:space="preserve">система должна обеспечивать безопасное хранение паролей пользователей в виде криптографических </w:t>
      </w:r>
      <w:proofErr w:type="spellStart"/>
      <w:r>
        <w:t>хешей</w:t>
      </w:r>
      <w:proofErr w:type="spellEnd"/>
      <w:r>
        <w:t>;</w:t>
      </w:r>
    </w:p>
    <w:p w14:paraId="66A7DAB7" w14:textId="77777777" w:rsidR="00E0698D" w:rsidRDefault="00E0698D" w:rsidP="00E0698D">
      <w:pPr>
        <w:pStyle w:val="a0"/>
      </w:pPr>
      <w:r>
        <w:t>система должна обеспечивать разграничение доступа к функциям и данным в соответствии с ролями пользователя и администратора;</w:t>
      </w:r>
    </w:p>
    <w:p w14:paraId="507E7FE3" w14:textId="77777777" w:rsidR="00E0698D" w:rsidRDefault="00E0698D" w:rsidP="00E0698D">
      <w:pPr>
        <w:pStyle w:val="a0"/>
      </w:pPr>
      <w:r>
        <w:t>серверная часть должна обеспечивать выполнение расчётов сроков технического обслуживания, расходов, расхода топлива и условного показателя состояния автомобиля;</w:t>
      </w:r>
    </w:p>
    <w:p w14:paraId="1FFD0667" w14:textId="77777777" w:rsidR="00E0698D" w:rsidRDefault="00E0698D" w:rsidP="00E0698D">
      <w:pPr>
        <w:pStyle w:val="a0"/>
      </w:pPr>
      <w:r>
        <w:t>система должна обеспечивать формирование и хранение уведомлений о необходимости технического обслуживания;</w:t>
      </w:r>
    </w:p>
    <w:p w14:paraId="48EB5637" w14:textId="77777777" w:rsidR="00E0698D" w:rsidRDefault="00E0698D" w:rsidP="00E0698D">
      <w:pPr>
        <w:pStyle w:val="a0"/>
      </w:pPr>
      <w:r>
        <w:t>серверная часть должна обеспечивать хранение и обработку сведений об автомобилях, техническом обслуживании, ремонтах, расходах, заправках и автосервисах;</w:t>
      </w:r>
    </w:p>
    <w:p w14:paraId="2181E5C2" w14:textId="075749AF" w:rsidR="00E0698D" w:rsidRDefault="00E0698D" w:rsidP="00E0698D">
      <w:pPr>
        <w:pStyle w:val="a0"/>
      </w:pPr>
      <w:r>
        <w:t>система должна обеспечивать резервное копирование и восстановление данных в соответствии с требованиями настоящего технического задания.</w:t>
      </w:r>
    </w:p>
    <w:p w14:paraId="5BBA7649" w14:textId="77777777" w:rsidR="00A407F7" w:rsidRPr="00F76D48" w:rsidRDefault="00602599">
      <w:pPr>
        <w:pStyle w:val="4"/>
      </w:pPr>
      <w:bookmarkStart w:id="27" w:name="_Toc241712972"/>
      <w:r w:rsidRPr="00F76D48">
        <w:t>Требования к операционной системе</w:t>
      </w:r>
      <w:bookmarkEnd w:id="27"/>
    </w:p>
    <w:p w14:paraId="1B58A776" w14:textId="644B1BC3" w:rsidR="00A407F7" w:rsidRDefault="00E0698D" w:rsidP="00E0698D">
      <w:r>
        <w:t>М</w:t>
      </w:r>
      <w:r w:rsidRPr="00E0698D">
        <w:t xml:space="preserve">обильное приложение должно функционировать на устройствах под управлением операционной системы </w:t>
      </w:r>
      <w:proofErr w:type="spellStart"/>
      <w:r w:rsidRPr="00E0698D">
        <w:t>Android</w:t>
      </w:r>
      <w:proofErr w:type="spellEnd"/>
      <w:r w:rsidRPr="00E0698D">
        <w:t xml:space="preserve"> версии 9.0 и выше и операционной системы </w:t>
      </w:r>
      <w:proofErr w:type="spellStart"/>
      <w:r w:rsidRPr="00E0698D">
        <w:t>iOS</w:t>
      </w:r>
      <w:proofErr w:type="spellEnd"/>
      <w:r w:rsidRPr="00E0698D">
        <w:t xml:space="preserve"> версии 15.0 и выше</w:t>
      </w:r>
      <w:r>
        <w:t>. С</w:t>
      </w:r>
      <w:r w:rsidRPr="00E0698D">
        <w:t>ерверная часть ИС и база данных должны функционировать на операционной системе Windows 10/11 либо Windows Server 2019 и выше.</w:t>
      </w:r>
    </w:p>
    <w:p w14:paraId="331D24A6" w14:textId="77777777" w:rsidR="00A407F7" w:rsidRPr="00F76D48" w:rsidRDefault="00602599">
      <w:pPr>
        <w:pStyle w:val="3"/>
      </w:pPr>
      <w:bookmarkStart w:id="28" w:name="_Toc241712973"/>
      <w:r w:rsidRPr="00F76D48">
        <w:t>Требования к техническому обеспечению</w:t>
      </w:r>
      <w:bookmarkEnd w:id="28"/>
    </w:p>
    <w:p w14:paraId="7D7637FB" w14:textId="77777777" w:rsidR="00387311" w:rsidRPr="00387311" w:rsidRDefault="00387311" w:rsidP="00387311">
      <w:r w:rsidRPr="00387311">
        <w:t>Мобильное приложение должно исправно функционировать на аппаратном обеспечении, которое соответствует следующим минимальным требованиям:</w:t>
      </w:r>
    </w:p>
    <w:p w14:paraId="3B4E879A" w14:textId="77777777" w:rsidR="00387311" w:rsidRPr="00387311" w:rsidRDefault="00387311" w:rsidP="00387311">
      <w:pPr>
        <w:pStyle w:val="a0"/>
      </w:pPr>
      <w:r w:rsidRPr="00387311">
        <w:t>процессор: не менее четырёх ядер с тактовой частотой от 1,6 ГГц;</w:t>
      </w:r>
    </w:p>
    <w:p w14:paraId="4EB4FCAE" w14:textId="77777777" w:rsidR="00387311" w:rsidRPr="00387311" w:rsidRDefault="00387311" w:rsidP="00387311">
      <w:pPr>
        <w:pStyle w:val="a0"/>
      </w:pPr>
      <w:r w:rsidRPr="00387311">
        <w:t>оперативная память: не менее 2 ГБ;</w:t>
      </w:r>
    </w:p>
    <w:p w14:paraId="104E81F8" w14:textId="77777777" w:rsidR="00387311" w:rsidRPr="00387311" w:rsidRDefault="00387311" w:rsidP="00387311">
      <w:pPr>
        <w:pStyle w:val="a0"/>
      </w:pPr>
      <w:r w:rsidRPr="00387311">
        <w:t>свободное место во внутренней памяти устройства: не менее 200 МБ;</w:t>
      </w:r>
    </w:p>
    <w:p w14:paraId="2EDCCA02" w14:textId="77777777" w:rsidR="00387311" w:rsidRPr="00387311" w:rsidRDefault="00387311" w:rsidP="00387311">
      <w:pPr>
        <w:pStyle w:val="a0"/>
      </w:pPr>
      <w:r w:rsidRPr="00387311">
        <w:lastRenderedPageBreak/>
        <w:t>наличие подключения к сети Интернет для взаимодействия с серверной частью системы.</w:t>
      </w:r>
    </w:p>
    <w:p w14:paraId="673E6A11" w14:textId="77777777" w:rsidR="00387311" w:rsidRPr="00387311" w:rsidRDefault="00387311" w:rsidP="00387311">
      <w:r w:rsidRPr="00387311">
        <w:t>Серверная часть ИС и база данных должны разворачиваться на вычислительном сервере со следующими минимальными системными требованиями:</w:t>
      </w:r>
    </w:p>
    <w:p w14:paraId="607808FB" w14:textId="77777777" w:rsidR="00387311" w:rsidRPr="00387311" w:rsidRDefault="00387311" w:rsidP="00387311">
      <w:pPr>
        <w:pStyle w:val="a0"/>
      </w:pPr>
      <w:r w:rsidRPr="00387311">
        <w:t>процессор: не менее двух ядер с тактовой частотой от 1,0 ГГц;</w:t>
      </w:r>
    </w:p>
    <w:p w14:paraId="77FD7A38" w14:textId="77777777" w:rsidR="00387311" w:rsidRPr="00387311" w:rsidRDefault="00387311" w:rsidP="00387311">
      <w:pPr>
        <w:pStyle w:val="a0"/>
      </w:pPr>
      <w:r w:rsidRPr="00387311">
        <w:t>оперативная память: не менее 4 ГБ;</w:t>
      </w:r>
    </w:p>
    <w:p w14:paraId="5246ABE8" w14:textId="77777777" w:rsidR="00387311" w:rsidRPr="00387311" w:rsidRDefault="00387311" w:rsidP="00387311">
      <w:pPr>
        <w:pStyle w:val="a0"/>
      </w:pPr>
      <w:r w:rsidRPr="00387311">
        <w:t>свободное место на диске: не менее 20 ГБ;</w:t>
      </w:r>
    </w:p>
    <w:p w14:paraId="79AFFF08" w14:textId="6A2F2ED3" w:rsidR="00387311" w:rsidRDefault="00387311" w:rsidP="00387311">
      <w:pPr>
        <w:pStyle w:val="a0"/>
      </w:pPr>
      <w:r w:rsidRPr="00387311">
        <w:t>операционная система: Windows 10/11 или Windows Server.</w:t>
      </w:r>
    </w:p>
    <w:p w14:paraId="3E9EB3BC" w14:textId="77777777" w:rsidR="00A407F7" w:rsidRPr="00F76D48" w:rsidRDefault="00602599">
      <w:pPr>
        <w:pStyle w:val="3"/>
      </w:pPr>
      <w:bookmarkStart w:id="29" w:name="_Toc241712974"/>
      <w:r w:rsidRPr="00F76D48">
        <w:t>Требования к метрологическому обеспечению</w:t>
      </w:r>
      <w:bookmarkEnd w:id="29"/>
    </w:p>
    <w:p w14:paraId="6961FB13" w14:textId="4D5FA9C9" w:rsidR="00A407F7" w:rsidRDefault="00602599">
      <w:r>
        <w:t>В рамках проекта требования к метрологическому обеспечению не применя</w:t>
      </w:r>
      <w:r w:rsidR="00387311">
        <w:t>ются.</w:t>
      </w:r>
    </w:p>
    <w:p w14:paraId="6EEA088D" w14:textId="77777777" w:rsidR="00A407F7" w:rsidRPr="00DE479D" w:rsidRDefault="00602599">
      <w:pPr>
        <w:pStyle w:val="3"/>
      </w:pPr>
      <w:bookmarkStart w:id="30" w:name="_Toc241712975"/>
      <w:r w:rsidRPr="00DE479D">
        <w:t>Требования к организационному обеспечению</w:t>
      </w:r>
      <w:bookmarkEnd w:id="30"/>
    </w:p>
    <w:p w14:paraId="6581C35F" w14:textId="77777777" w:rsidR="00387311" w:rsidRDefault="00602599" w:rsidP="00387311">
      <w:r w:rsidRPr="00DE479D">
        <w:t>К организационному обеспечению системы предъявляются следующие требования:</w:t>
      </w:r>
    </w:p>
    <w:p w14:paraId="2C3A908C" w14:textId="5D717AD2" w:rsidR="00387311" w:rsidRDefault="00387311" w:rsidP="00387311">
      <w:pPr>
        <w:pStyle w:val="a0"/>
      </w:pPr>
      <w:r>
        <w:t>порядок взаимодействия пользователей должен определяться ролевой моделью: пользователь управляет данными своих автомобилей, а администратор управляет учётными записями, регламентами и справочной информацией;</w:t>
      </w:r>
    </w:p>
    <w:p w14:paraId="5DC80DC5" w14:textId="77777777" w:rsidR="00387311" w:rsidRDefault="00387311" w:rsidP="00387311">
      <w:pPr>
        <w:pStyle w:val="a0"/>
      </w:pPr>
      <w:r>
        <w:t>пользователь должен самостоятельно поддерживать актуальность сведений об автомобиле, техническом обслуживании, ремонтах, расходах и заправках;</w:t>
      </w:r>
    </w:p>
    <w:p w14:paraId="4B73F1E0" w14:textId="77777777" w:rsidR="00387311" w:rsidRDefault="00387311" w:rsidP="00387311">
      <w:pPr>
        <w:pStyle w:val="a0"/>
      </w:pPr>
      <w:r>
        <w:t>при сбоях и отказах система должна информировать пользователя о невозможности выполнения операции и предлагать повторить её позже;</w:t>
      </w:r>
    </w:p>
    <w:p w14:paraId="174CD5F5" w14:textId="3A12ED0D" w:rsidR="00A407F7" w:rsidRPr="00DE479D" w:rsidRDefault="00387311" w:rsidP="00387311">
      <w:pPr>
        <w:pStyle w:val="a0"/>
      </w:pPr>
      <w:r>
        <w:t>доступ к данным должен предоставляться в соответствии с правами пользователя, а сведения об автомобилях и их эксплуатации должны быть доступны только их владельцу и администратору в рамках его полномочий.</w:t>
      </w:r>
    </w:p>
    <w:p w14:paraId="79B8DB70" w14:textId="77777777" w:rsidR="00A407F7" w:rsidRPr="00DE479D" w:rsidRDefault="00602599">
      <w:pPr>
        <w:pStyle w:val="3"/>
      </w:pPr>
      <w:bookmarkStart w:id="31" w:name="_Toc241712976"/>
      <w:r w:rsidRPr="00DE479D">
        <w:t>Требования к методическому обеспечению</w:t>
      </w:r>
      <w:bookmarkEnd w:id="31"/>
    </w:p>
    <w:p w14:paraId="43C743CF" w14:textId="77777777" w:rsidR="00A407F7" w:rsidRPr="00DE479D" w:rsidRDefault="00602599">
      <w:r w:rsidRPr="00DE479D">
        <w:t>При разработке и функционировании системы должны применяться следующие нормативно-технические документы:</w:t>
      </w:r>
    </w:p>
    <w:p w14:paraId="4E813A3C" w14:textId="77777777" w:rsidR="00A407F7" w:rsidRPr="00DE479D" w:rsidRDefault="00602599">
      <w:pPr>
        <w:pStyle w:val="a0"/>
      </w:pPr>
      <w:r w:rsidRPr="00DE479D">
        <w:t>ГОСТ 34.602-2020 – в части состава и содержания настоящего технического задания;</w:t>
      </w:r>
    </w:p>
    <w:p w14:paraId="4EA3E810" w14:textId="77777777" w:rsidR="00A407F7" w:rsidRPr="00DE479D" w:rsidRDefault="00602599">
      <w:pPr>
        <w:pStyle w:val="a0"/>
      </w:pPr>
      <w:r w:rsidRPr="00DE479D">
        <w:t>ГОСТ 7.32-2017 – в части оформления отчётных документов;</w:t>
      </w:r>
    </w:p>
    <w:p w14:paraId="010A869B" w14:textId="77777777" w:rsidR="00A407F7" w:rsidRPr="00DE479D" w:rsidRDefault="00602599">
      <w:pPr>
        <w:pStyle w:val="a0"/>
      </w:pPr>
      <w:r w:rsidRPr="00DE479D">
        <w:t xml:space="preserve">СТП </w:t>
      </w:r>
      <w:proofErr w:type="spellStart"/>
      <w:r w:rsidRPr="00DE479D">
        <w:t>ВятГУ</w:t>
      </w:r>
      <w:proofErr w:type="spellEnd"/>
      <w:r w:rsidRPr="00DE479D">
        <w:t xml:space="preserve"> 101-2004 – в части оформления текстовых документов.</w:t>
      </w:r>
    </w:p>
    <w:p w14:paraId="0BDAA527" w14:textId="7A2A5174" w:rsidR="00A407F7" w:rsidRDefault="00602599">
      <w:r w:rsidRPr="00DE479D">
        <w:lastRenderedPageBreak/>
        <w:t xml:space="preserve">Обеспечение исполнителя перечисленными нормативно-техническими документами выполняется заказчиком путём предоставления доступа к их электронным версиям до начала соответствующего этапа работ. </w:t>
      </w:r>
    </w:p>
    <w:p w14:paraId="5DFE8F86" w14:textId="77777777" w:rsidR="001B4C43" w:rsidRPr="00F76D48" w:rsidRDefault="00000000">
      <w:pPr>
        <w:pStyle w:val="2"/>
      </w:pPr>
      <w:bookmarkStart w:id="32" w:name="_Toc241712977"/>
      <w:r w:rsidRPr="00F76D48">
        <w:t>Общие технические требования к системе</w:t>
      </w:r>
      <w:bookmarkEnd w:id="32"/>
    </w:p>
    <w:p w14:paraId="09D50287" w14:textId="77777777" w:rsidR="001B4C43" w:rsidRPr="00F76D48" w:rsidRDefault="00000000">
      <w:r w:rsidRPr="00F76D48">
        <w:t>Данный подраздел настоящего технического задания содержит общие технические требования к системе.</w:t>
      </w:r>
    </w:p>
    <w:p w14:paraId="4BCEB3FB" w14:textId="77777777" w:rsidR="00A407F7" w:rsidRPr="00F76D48" w:rsidRDefault="00602599">
      <w:pPr>
        <w:pStyle w:val="3"/>
      </w:pPr>
      <w:bookmarkStart w:id="33" w:name="_Toc241712978"/>
      <w:r w:rsidRPr="00F76D48">
        <w:t>Требования к численности и квалификации персонала и пользователей системы</w:t>
      </w:r>
      <w:bookmarkEnd w:id="33"/>
    </w:p>
    <w:p w14:paraId="605FCB32" w14:textId="77777777" w:rsidR="00387311" w:rsidRDefault="00387311" w:rsidP="00387311">
      <w:r>
        <w:t>К численности и квалификации персонала и пользователей системы предъявляются следующие требования:</w:t>
      </w:r>
    </w:p>
    <w:p w14:paraId="560323F7" w14:textId="77777777" w:rsidR="00387311" w:rsidRDefault="00387311" w:rsidP="00387311">
      <w:pPr>
        <w:pStyle w:val="a0"/>
      </w:pPr>
      <w:r>
        <w:t>численность персонала, обеспечивающего эксплуатацию системы, – 1 человек в роли администратора системы;</w:t>
      </w:r>
    </w:p>
    <w:p w14:paraId="51879CA9" w14:textId="77777777" w:rsidR="00387311" w:rsidRDefault="00387311" w:rsidP="00387311">
      <w:pPr>
        <w:pStyle w:val="a0"/>
      </w:pPr>
      <w:r>
        <w:t xml:space="preserve">администратор системы должен обладать навыками работы с серверной частью системы, СУБД </w:t>
      </w:r>
      <w:proofErr w:type="spellStart"/>
      <w:r>
        <w:t>PostgreSQL</w:t>
      </w:r>
      <w:proofErr w:type="spellEnd"/>
      <w:r>
        <w:t xml:space="preserve"> и средствами администрирования используемой операционной системы;</w:t>
      </w:r>
    </w:p>
    <w:p w14:paraId="5A91E8BE" w14:textId="77777777" w:rsidR="00387311" w:rsidRDefault="00387311" w:rsidP="00387311">
      <w:pPr>
        <w:pStyle w:val="a0"/>
      </w:pPr>
      <w:r>
        <w:t>численность пользователей системы не ограничивается;</w:t>
      </w:r>
    </w:p>
    <w:p w14:paraId="2A9AA9B3" w14:textId="77777777" w:rsidR="00387311" w:rsidRDefault="00387311" w:rsidP="00387311">
      <w:pPr>
        <w:pStyle w:val="a0"/>
      </w:pPr>
      <w:r>
        <w:t>пользователь системы не должен обладать специальными знаниями в области информационных технологий; достаточными являются навыки работы с пользовательским интерфейсом системы и ознакомление с руководством пользователя;</w:t>
      </w:r>
    </w:p>
    <w:p w14:paraId="0A6D085B" w14:textId="77777777" w:rsidR="00387311" w:rsidRDefault="00387311" w:rsidP="00387311">
      <w:pPr>
        <w:pStyle w:val="a0"/>
      </w:pPr>
      <w:r>
        <w:t>специальная подготовка и контроль знаний пользователей системы не требуются;</w:t>
      </w:r>
    </w:p>
    <w:p w14:paraId="43C6446C" w14:textId="7098334E" w:rsidR="00A407F7" w:rsidRPr="00DE479D" w:rsidRDefault="00387311" w:rsidP="00387311">
      <w:pPr>
        <w:pStyle w:val="a0"/>
      </w:pPr>
      <w:r>
        <w:t>режим работы пользователей системы – произвольный, круглосуточный; режим работы администратора системы – по мере необходимости для выполнения административных функций и устранения возникающих неисправностей.</w:t>
      </w:r>
    </w:p>
    <w:p w14:paraId="283BB907" w14:textId="77777777" w:rsidR="00A407F7" w:rsidRPr="00F76D48" w:rsidRDefault="00602599">
      <w:pPr>
        <w:pStyle w:val="3"/>
      </w:pPr>
      <w:bookmarkStart w:id="34" w:name="_Toc241712979"/>
      <w:r w:rsidRPr="00F76D48">
        <w:t>Требования к показателям назначения</w:t>
      </w:r>
      <w:bookmarkEnd w:id="34"/>
    </w:p>
    <w:p w14:paraId="48D494BB" w14:textId="32129F2E" w:rsidR="00AF050C" w:rsidRDefault="00AF050C" w:rsidP="00AF050C">
      <w:r>
        <w:t>К системе предъявляются следующие требования к показателям назначения:</w:t>
      </w:r>
    </w:p>
    <w:p w14:paraId="1E5AB48F" w14:textId="77777777" w:rsidR="00AF050C" w:rsidRDefault="00AF050C" w:rsidP="00AF050C">
      <w:pPr>
        <w:pStyle w:val="a0"/>
      </w:pPr>
      <w:r>
        <w:t>система должна отображать данные автомобиля и историю технического обслуживания не позднее 2 секунд с момента запроса;</w:t>
      </w:r>
    </w:p>
    <w:p w14:paraId="18CD97A3" w14:textId="77777777" w:rsidR="00AF050C" w:rsidRDefault="00AF050C" w:rsidP="00AF050C">
      <w:pPr>
        <w:pStyle w:val="a0"/>
      </w:pPr>
      <w:r>
        <w:t>система должна выполнять расчёт следующего технического обслуживания не позднее 2 секунд;</w:t>
      </w:r>
    </w:p>
    <w:p w14:paraId="223EF8D8" w14:textId="77777777" w:rsidR="00AF050C" w:rsidRDefault="00AF050C" w:rsidP="00AF050C">
      <w:pPr>
        <w:pStyle w:val="a0"/>
      </w:pPr>
      <w:r>
        <w:t>система должна формировать финансовый и топливный анализ не позднее 3 секунд;</w:t>
      </w:r>
    </w:p>
    <w:p w14:paraId="64DD4BE3" w14:textId="77777777" w:rsidR="00AF050C" w:rsidRDefault="00AF050C" w:rsidP="00AF050C">
      <w:pPr>
        <w:pStyle w:val="a0"/>
      </w:pPr>
      <w:r>
        <w:lastRenderedPageBreak/>
        <w:t>система должна рассчитывать условный показатель состояния автомобиля не позднее 3 секунд при достаточном количестве данных;</w:t>
      </w:r>
    </w:p>
    <w:p w14:paraId="18B52001" w14:textId="77777777" w:rsidR="00AF050C" w:rsidRDefault="00AF050C" w:rsidP="00AF050C">
      <w:pPr>
        <w:pStyle w:val="a0"/>
      </w:pPr>
      <w:r>
        <w:t>система должна отображать результаты поиска автосервисов не позднее 5 секунд;</w:t>
      </w:r>
    </w:p>
    <w:p w14:paraId="57C4092E" w14:textId="61D3C2F6" w:rsidR="00AF050C" w:rsidRDefault="00AF050C" w:rsidP="00AF050C">
      <w:pPr>
        <w:pStyle w:val="a0"/>
      </w:pPr>
      <w:r>
        <w:t>система должна поддерживать не менее 200 одновременно работающих пользователей.</w:t>
      </w:r>
    </w:p>
    <w:p w14:paraId="03822D77" w14:textId="16A10580" w:rsidR="00AF050C" w:rsidRDefault="00AF050C" w:rsidP="00AF050C">
      <w:pPr>
        <w:pStyle w:val="a0"/>
      </w:pPr>
      <w:r>
        <w:t>Проверка перечисленных показателей должна выполняться в ходе приёмочных испытаний по критериям, приведённым в разделе «Порядок контроля и приёмки системы».</w:t>
      </w:r>
    </w:p>
    <w:p w14:paraId="5561131E" w14:textId="77777777" w:rsidR="00A407F7" w:rsidRPr="00F76D48" w:rsidRDefault="00602599">
      <w:pPr>
        <w:pStyle w:val="3"/>
      </w:pPr>
      <w:bookmarkStart w:id="35" w:name="_Toc241712980"/>
      <w:r w:rsidRPr="00F76D48">
        <w:t>Требования к надёжности</w:t>
      </w:r>
      <w:bookmarkEnd w:id="35"/>
    </w:p>
    <w:p w14:paraId="11EA2C13" w14:textId="4541993A" w:rsidR="00AF050C" w:rsidRDefault="00AF050C" w:rsidP="00AF050C">
      <w:r>
        <w:t>Пользователю, работающему с системой, должен быть предоставлен непрерывный доступ к работе с основным функционалом. Программа не должна непредвиденно завершать работу. Отказ вследствие некорректных действий или вводимых данных пользователя должен быть исключён.</w:t>
      </w:r>
    </w:p>
    <w:p w14:paraId="086885D1" w14:textId="6F2DD8F8" w:rsidR="00AF050C" w:rsidRDefault="00AF050C" w:rsidP="00AF050C">
      <w:r>
        <w:t>К надёжности системы предъявляются следующие требования:</w:t>
      </w:r>
    </w:p>
    <w:p w14:paraId="2CE24F6F" w14:textId="77777777" w:rsidR="00AF050C" w:rsidRDefault="00AF050C" w:rsidP="00AF050C">
      <w:pPr>
        <w:pStyle w:val="a0"/>
      </w:pPr>
      <w:r>
        <w:t>система должна обеспечивать доступность основных функций не менее 99 % времени календарного месяца без учёта планового обслуживания;</w:t>
      </w:r>
    </w:p>
    <w:p w14:paraId="010E2B1F" w14:textId="77777777" w:rsidR="00AF050C" w:rsidRDefault="00AF050C" w:rsidP="00AF050C">
      <w:pPr>
        <w:pStyle w:val="a0"/>
      </w:pPr>
      <w:r>
        <w:t>система не должна терять сохранённые данные пользователя при перезапуске серверной части или кратковременном обрыве соединения;</w:t>
      </w:r>
    </w:p>
    <w:p w14:paraId="1798F6EB" w14:textId="77777777" w:rsidR="00AF050C" w:rsidRDefault="00AF050C" w:rsidP="00AF050C">
      <w:pPr>
        <w:pStyle w:val="a0"/>
      </w:pPr>
      <w:r>
        <w:t>система должна обеспечивать сохранность сведений об автомобилях, техническом обслуживании, ремонтах, расходах и заправках при возникновении программных сбоев;</w:t>
      </w:r>
    </w:p>
    <w:p w14:paraId="624540C1" w14:textId="77777777" w:rsidR="00AF050C" w:rsidRDefault="00AF050C" w:rsidP="00AF050C">
      <w:pPr>
        <w:pStyle w:val="a0"/>
      </w:pPr>
      <w:r>
        <w:t>при временной недоступности отдельных компонентов системы ранее сохранённые данные пользователя должны оставаться доступными;</w:t>
      </w:r>
    </w:p>
    <w:p w14:paraId="33DDEAE6" w14:textId="15D217FA" w:rsidR="00AF050C" w:rsidRDefault="00AF050C" w:rsidP="00AF050C">
      <w:pPr>
        <w:pStyle w:val="a0"/>
      </w:pPr>
      <w:r>
        <w:t>при некорректном вводе данных система должна выводить сообщение об ошибке и не выполнять операцию, способную привести к потере или повреждению данных.</w:t>
      </w:r>
    </w:p>
    <w:p w14:paraId="0996BD5C" w14:textId="77777777" w:rsidR="00A407F7" w:rsidRPr="00F76D48" w:rsidRDefault="00602599">
      <w:pPr>
        <w:pStyle w:val="3"/>
      </w:pPr>
      <w:bookmarkStart w:id="36" w:name="_Toc241712981"/>
      <w:r w:rsidRPr="00F76D48">
        <w:t>Требования к безопасности</w:t>
      </w:r>
      <w:bookmarkEnd w:id="36"/>
    </w:p>
    <w:p w14:paraId="4F413BAF" w14:textId="77777777" w:rsidR="00AF050C" w:rsidRDefault="00602599" w:rsidP="00AF050C">
      <w:r>
        <w:t>К безопасности системы предъявляются следующие требовани</w:t>
      </w:r>
      <w:r w:rsidR="00F069B1">
        <w:t>е</w:t>
      </w:r>
      <w:r w:rsidR="00AF050C">
        <w:t>:</w:t>
      </w:r>
      <w:r w:rsidR="00F069B1">
        <w:t xml:space="preserve"> </w:t>
      </w:r>
      <w:r w:rsidR="00AF050C">
        <w:t xml:space="preserve">система не должна хранить пароли пользователей в открытом виде; пароли должны храниться в виде криптографических </w:t>
      </w:r>
      <w:proofErr w:type="spellStart"/>
      <w:r w:rsidR="00AF050C">
        <w:t>хешей</w:t>
      </w:r>
      <w:proofErr w:type="spellEnd"/>
      <w:r w:rsidR="00AF050C">
        <w:t>;</w:t>
      </w:r>
    </w:p>
    <w:p w14:paraId="149B90BA" w14:textId="77777777" w:rsidR="00AF050C" w:rsidRDefault="00AF050C" w:rsidP="00AF050C">
      <w:pPr>
        <w:pStyle w:val="a0"/>
      </w:pPr>
      <w:r>
        <w:t>передача данных между клиентской и серверной частью должна выполняться по защищённому протоколу HTTPS с использованием TLS версии не ниже 1.2;</w:t>
      </w:r>
    </w:p>
    <w:p w14:paraId="2F0BF57B" w14:textId="77777777" w:rsidR="00AF050C" w:rsidRDefault="00AF050C" w:rsidP="00AF050C">
      <w:pPr>
        <w:pStyle w:val="a0"/>
      </w:pPr>
      <w:r>
        <w:t>система должна обеспечивать разграничение доступа к данным пользователей и администратора;</w:t>
      </w:r>
    </w:p>
    <w:p w14:paraId="78D53537" w14:textId="77777777" w:rsidR="00AF050C" w:rsidRDefault="00AF050C" w:rsidP="00AF050C">
      <w:pPr>
        <w:pStyle w:val="a0"/>
      </w:pPr>
      <w:r>
        <w:t>программное обеспечение не должно произвольно изменять или удалять данные, сохранённые в базе данных;</w:t>
      </w:r>
    </w:p>
    <w:p w14:paraId="69031CCA" w14:textId="708664D6" w:rsidR="00AF050C" w:rsidRDefault="00AF050C" w:rsidP="00AF050C">
      <w:pPr>
        <w:pStyle w:val="a0"/>
      </w:pPr>
      <w:r>
        <w:lastRenderedPageBreak/>
        <w:t>при некорректном вводе система должна предотвращать операции, способные привести к потере или повреждению данных.</w:t>
      </w:r>
    </w:p>
    <w:p w14:paraId="76EB2A8A" w14:textId="37745424" w:rsidR="00AF050C" w:rsidRPr="00056A53" w:rsidRDefault="00AF050C" w:rsidP="00AF050C">
      <w:r>
        <w:t>Система не включает собственных технических средств, поэтому требования по безопасности при монтаже, ремонте, воздействии электрического тока, электромагнитных полей, вибрации, шума и экологической безопасности не предъявляются.</w:t>
      </w:r>
    </w:p>
    <w:p w14:paraId="2F6E15AA" w14:textId="77777777" w:rsidR="00A407F7" w:rsidRPr="00F76D48" w:rsidRDefault="00602599">
      <w:pPr>
        <w:pStyle w:val="3"/>
      </w:pPr>
      <w:bookmarkStart w:id="37" w:name="_Toc241712982"/>
      <w:r w:rsidRPr="00F76D48">
        <w:t>Требования к эргономике и технической эстетике</w:t>
      </w:r>
      <w:bookmarkEnd w:id="37"/>
    </w:p>
    <w:p w14:paraId="120B38D0" w14:textId="77777777" w:rsidR="00AF050C" w:rsidRDefault="00AF050C" w:rsidP="00AF050C">
      <w:r>
        <w:t>Эргономические требования к организации и средствам деятельности пользователей системы, включая состав экранов, средства отображения информации и размещение элементов управления, приведены в подразделе «Требования к пользовательскому интерфейсу» настоящего технического задания. Дополнительно предъявляются следующие требования:</w:t>
      </w:r>
    </w:p>
    <w:p w14:paraId="538F3756" w14:textId="77777777" w:rsidR="00AF050C" w:rsidRDefault="00AF050C" w:rsidP="00AF050C">
      <w:pPr>
        <w:pStyle w:val="a0"/>
      </w:pPr>
      <w:r>
        <w:t>человеко-машинный интерфейс должен обеспечивать единообразное расположение основных элементов управления, заголовков экранов и навигации;</w:t>
      </w:r>
    </w:p>
    <w:p w14:paraId="384ACBCA" w14:textId="77777777" w:rsidR="00AF050C" w:rsidRDefault="00AF050C" w:rsidP="00AF050C">
      <w:pPr>
        <w:pStyle w:val="a0"/>
      </w:pPr>
      <w:r>
        <w:t>информационная выразительность интерфейса должна обеспечиваться понятным отображением сведений об автомобиле, техническом обслуживании, расходах, заправках и уведомлениях;</w:t>
      </w:r>
    </w:p>
    <w:p w14:paraId="2878CD4A" w14:textId="77777777" w:rsidR="00AF050C" w:rsidRDefault="00AF050C" w:rsidP="00AF050C">
      <w:pPr>
        <w:pStyle w:val="a0"/>
      </w:pPr>
      <w:r>
        <w:t>сообщения об ошибках должны содержать понятное описание причины ошибки и, при необходимости, возможность повторного выполнения операции;</w:t>
      </w:r>
    </w:p>
    <w:p w14:paraId="3D685F9B" w14:textId="77777777" w:rsidR="00AF050C" w:rsidRDefault="00AF050C" w:rsidP="00AF050C">
      <w:pPr>
        <w:pStyle w:val="a0"/>
      </w:pPr>
      <w:r>
        <w:t>рациональность формы должна обеспечиваться группировкой связанных функций учёта автомобиля, технического обслуживания, расходов и анализа в соответствующих разделах системы;</w:t>
      </w:r>
    </w:p>
    <w:p w14:paraId="500DEB75" w14:textId="6C12FC08" w:rsidR="00A407F7" w:rsidRPr="00056A53" w:rsidRDefault="00AF050C" w:rsidP="00AF050C">
      <w:pPr>
        <w:pStyle w:val="a0"/>
      </w:pPr>
      <w:r>
        <w:t>требования к организации рабочего места не предъявляются, поскольку система используется на личных устройствах пользователей в произвольных условиях.</w:t>
      </w:r>
    </w:p>
    <w:p w14:paraId="410EB68E" w14:textId="77777777" w:rsidR="00A407F7" w:rsidRPr="00F76D48" w:rsidRDefault="00602599">
      <w:pPr>
        <w:pStyle w:val="3"/>
      </w:pPr>
      <w:bookmarkStart w:id="38" w:name="_Toc241712983"/>
      <w:r w:rsidRPr="00F76D48">
        <w:t>Требования к транспортабельности</w:t>
      </w:r>
      <w:bookmarkEnd w:id="38"/>
    </w:p>
    <w:p w14:paraId="6C7E3143" w14:textId="77777777" w:rsidR="00A407F7" w:rsidRPr="00F76D48" w:rsidRDefault="00602599">
      <w:r w:rsidRPr="00F76D48">
        <w:t>Требования к транспортабельности не предъявляются.</w:t>
      </w:r>
    </w:p>
    <w:p w14:paraId="4034C2B6" w14:textId="77777777" w:rsidR="00A407F7" w:rsidRPr="00F76D48" w:rsidRDefault="00602599">
      <w:pPr>
        <w:pStyle w:val="3"/>
      </w:pPr>
      <w:bookmarkStart w:id="39" w:name="_Toc241712984"/>
      <w:r w:rsidRPr="00F76D48">
        <w:t>Требования к эксплуатации, техническому обслуживанию, ремонту и хранению компонентов системы</w:t>
      </w:r>
      <w:bookmarkEnd w:id="39"/>
    </w:p>
    <w:p w14:paraId="431EA532" w14:textId="77777777" w:rsidR="00A407F7" w:rsidRDefault="00602599">
      <w:r w:rsidRPr="00D824CC">
        <w:t>К эксплуатации, техническому обслуживанию, ремонту и хранению компонентов системы предъявляются следующие требования:</w:t>
      </w:r>
    </w:p>
    <w:p w14:paraId="03EB1FE8" w14:textId="77777777" w:rsidR="00AF050C" w:rsidRDefault="00AF050C" w:rsidP="00AF050C">
      <w:pPr>
        <w:pStyle w:val="a0"/>
      </w:pPr>
      <w:r>
        <w:t>режим эксплуатации серверной части и базы данных – круглосуточный, без постоянного присутствия обслуживающего персонала;</w:t>
      </w:r>
    </w:p>
    <w:p w14:paraId="6E33B416" w14:textId="77777777" w:rsidR="00AF050C" w:rsidRDefault="00AF050C" w:rsidP="00AF050C">
      <w:pPr>
        <w:pStyle w:val="a0"/>
      </w:pPr>
      <w:r>
        <w:lastRenderedPageBreak/>
        <w:t>в состав работ по техническому обслуживанию должны входить установка обновлений программного обеспечения и безопасности, проверка резервного копирования базы данных, контроль свободного места и проверка работоспособности системы;</w:t>
      </w:r>
    </w:p>
    <w:p w14:paraId="5090A1A8" w14:textId="77777777" w:rsidR="00AF050C" w:rsidRDefault="00AF050C" w:rsidP="00AF050C">
      <w:pPr>
        <w:pStyle w:val="a0"/>
      </w:pPr>
      <w:r>
        <w:t>контроль технического состояния системы должен выполняться по журналам работы и данным мониторинга доступности серверной части;</w:t>
      </w:r>
    </w:p>
    <w:p w14:paraId="6441CF4B" w14:textId="57969900" w:rsidR="00AF050C" w:rsidRPr="00D824CC" w:rsidRDefault="00AF050C" w:rsidP="00AF050C">
      <w:pPr>
        <w:pStyle w:val="a0"/>
      </w:pPr>
      <w:r>
        <w:t>требования к размещению технических средств, электроснабжению, вентиляции и охлаждению не предъявляются, поскольку размещение серверного оборудования обеспечивает хостинг-провайдер.</w:t>
      </w:r>
    </w:p>
    <w:p w14:paraId="6D58B856" w14:textId="77777777" w:rsidR="00A407F7" w:rsidRPr="00F76D48" w:rsidRDefault="00602599">
      <w:pPr>
        <w:pStyle w:val="3"/>
      </w:pPr>
      <w:bookmarkStart w:id="40" w:name="_Toc241712985"/>
      <w:r w:rsidRPr="00F76D48">
        <w:t>Требования к защите информации от несанкционированного доступа</w:t>
      </w:r>
      <w:bookmarkEnd w:id="40"/>
    </w:p>
    <w:p w14:paraId="7E5FD306" w14:textId="3C3473D4" w:rsidR="00AF050C" w:rsidRDefault="00602599" w:rsidP="00AF050C">
      <w:r>
        <w:t>К защите информации от несанкционированного доступа предъявляются следующие требования:</w:t>
      </w:r>
    </w:p>
    <w:p w14:paraId="3D2F7D59" w14:textId="77777777" w:rsidR="00AF050C" w:rsidRDefault="00AF050C" w:rsidP="00AF050C">
      <w:pPr>
        <w:pStyle w:val="a0"/>
      </w:pPr>
      <w:r>
        <w:t>доступ к данным об автомобилях, техническом обслуживании, ремонтах, расходах и заправках должен предоставляться только владельцу соответствующего автомобиля и администратору в пределах его полномочий;</w:t>
      </w:r>
    </w:p>
    <w:p w14:paraId="61E89606" w14:textId="77777777" w:rsidR="00AF050C" w:rsidRDefault="00AF050C" w:rsidP="00AF050C">
      <w:pPr>
        <w:pStyle w:val="a0"/>
      </w:pPr>
      <w:r>
        <w:t>доступ к основным функциям системы должен предоставляться только после успешной авторизации пользователя по логину и паролю;</w:t>
      </w:r>
    </w:p>
    <w:p w14:paraId="32D04417" w14:textId="77777777" w:rsidR="00AF050C" w:rsidRDefault="00AF050C" w:rsidP="00AF050C">
      <w:pPr>
        <w:pStyle w:val="a0"/>
      </w:pPr>
      <w:r>
        <w:t>серверная часть должна проверять права доступа пользователя при каждом обращении к защищённым данным и отклонять несанкционированные запросы;</w:t>
      </w:r>
    </w:p>
    <w:p w14:paraId="7AD0ED02" w14:textId="77777777" w:rsidR="00AF050C" w:rsidRDefault="00AF050C" w:rsidP="00AF050C">
      <w:pPr>
        <w:pStyle w:val="a0"/>
      </w:pPr>
      <w:r>
        <w:t>пароли пользователей не должны передаваться и храниться в открытом виде;</w:t>
      </w:r>
    </w:p>
    <w:p w14:paraId="3C2170F2" w14:textId="77777777" w:rsidR="00AF050C" w:rsidRDefault="00AF050C" w:rsidP="00AF050C">
      <w:pPr>
        <w:pStyle w:val="a0"/>
      </w:pPr>
      <w:r>
        <w:t>передача защищённых данных между клиентской и серверной частью должна выполняться только по протоколу HTTPS с использованием TLS версии не ниже 1.2;</w:t>
      </w:r>
    </w:p>
    <w:p w14:paraId="69F6BA45" w14:textId="77777777" w:rsidR="00AF050C" w:rsidRDefault="00AF050C" w:rsidP="00AF050C">
      <w:pPr>
        <w:pStyle w:val="a0"/>
      </w:pPr>
      <w:r>
        <w:t>пользователь не должен иметь доступа к данным других пользователей или возможности изменять их записи;</w:t>
      </w:r>
    </w:p>
    <w:p w14:paraId="17C40285" w14:textId="3954D869" w:rsidR="00A407F7" w:rsidRDefault="00AF050C" w:rsidP="00AF050C">
      <w:pPr>
        <w:pStyle w:val="a0"/>
      </w:pPr>
      <w:r>
        <w:t>административные функции должны быть доступны только пользователю с ролью администратора.</w:t>
      </w:r>
    </w:p>
    <w:p w14:paraId="55A172B8" w14:textId="77777777" w:rsidR="00A407F7" w:rsidRPr="00F76D48" w:rsidRDefault="00602599">
      <w:pPr>
        <w:pStyle w:val="3"/>
      </w:pPr>
      <w:bookmarkStart w:id="41" w:name="_Toc241712986"/>
      <w:r w:rsidRPr="00F76D48">
        <w:t>Требования по сохранности информации при авариях</w:t>
      </w:r>
      <w:bookmarkEnd w:id="41"/>
    </w:p>
    <w:p w14:paraId="02EA0C52" w14:textId="41A50BB8" w:rsidR="002041BA" w:rsidRDefault="002041BA" w:rsidP="002041BA">
      <w:r>
        <w:t>Сохранность информации в системе должна быть обеспечена при возникновении следующих событий:</w:t>
      </w:r>
    </w:p>
    <w:p w14:paraId="67E74E8C" w14:textId="77777777" w:rsidR="002041BA" w:rsidRDefault="002041BA" w:rsidP="002041BA">
      <w:pPr>
        <w:pStyle w:val="a0"/>
      </w:pPr>
      <w:r>
        <w:t>потеря электропитания и аварийное завершение работы сервера;</w:t>
      </w:r>
    </w:p>
    <w:p w14:paraId="2FBD49DF" w14:textId="77777777" w:rsidR="002041BA" w:rsidRDefault="002041BA" w:rsidP="002041BA">
      <w:pPr>
        <w:pStyle w:val="a0"/>
      </w:pPr>
      <w:r>
        <w:t>аварийный перезапуск серверной части или базы данных;</w:t>
      </w:r>
    </w:p>
    <w:p w14:paraId="0BC7C7E8" w14:textId="77777777" w:rsidR="002041BA" w:rsidRDefault="002041BA" w:rsidP="002041BA">
      <w:pPr>
        <w:pStyle w:val="a0"/>
      </w:pPr>
      <w:r>
        <w:t>отказ дискового накопителя, на котором размещена база данных;</w:t>
      </w:r>
    </w:p>
    <w:p w14:paraId="3E3739E2" w14:textId="7B313288" w:rsidR="002041BA" w:rsidRDefault="002041BA" w:rsidP="002041BA">
      <w:pPr>
        <w:pStyle w:val="a0"/>
      </w:pPr>
      <w:r>
        <w:t>кратковременный обрыв соединения пользователя с серверной частью.</w:t>
      </w:r>
    </w:p>
    <w:p w14:paraId="0C90F015" w14:textId="6E05F10A" w:rsidR="002041BA" w:rsidRDefault="002041BA" w:rsidP="002041BA">
      <w:r>
        <w:lastRenderedPageBreak/>
        <w:t>При возникновении перечисленных событий должны быть сохранены учётные данные пользователей, сведения об автомобилях, техническом обслуживании, ремонтах, расходах, заправках, плановых мероприятиях и запросах на обращение в автосервис.</w:t>
      </w:r>
    </w:p>
    <w:p w14:paraId="3C7D5A85" w14:textId="6D607B81" w:rsidR="002041BA" w:rsidRDefault="002041BA" w:rsidP="002041BA">
      <w:r>
        <w:t>Утрата временных расчётных данных и уведомлений, которые могут быть восстановлены системой на основании сохранённых исходных данных, допускается.</w:t>
      </w:r>
    </w:p>
    <w:p w14:paraId="2DCE2B95" w14:textId="3006724A" w:rsidR="002041BA" w:rsidRPr="00D824CC" w:rsidRDefault="002041BA" w:rsidP="002041BA">
      <w:r>
        <w:t>Восстановление данных при отказе дискового накопителя должно выполняться из резервной копии в порядке, установленном подразделом «Требования к контролю, хранению, обновлению и восстановлению данных».</w:t>
      </w:r>
    </w:p>
    <w:p w14:paraId="5355ACEF" w14:textId="77777777" w:rsidR="00A407F7" w:rsidRPr="00F76D48" w:rsidRDefault="00602599">
      <w:pPr>
        <w:pStyle w:val="3"/>
      </w:pPr>
      <w:bookmarkStart w:id="42" w:name="_Toc241712987"/>
      <w:r w:rsidRPr="00F76D48">
        <w:t>Требования к защите от влияния внешних воздействий</w:t>
      </w:r>
      <w:bookmarkEnd w:id="42"/>
    </w:p>
    <w:p w14:paraId="18D823F8" w14:textId="77777777" w:rsidR="00A407F7" w:rsidRDefault="00602599">
      <w:r w:rsidRPr="00056A53">
        <w:t xml:space="preserve">Требования </w:t>
      </w:r>
      <w:r w:rsidR="00056A53" w:rsidRPr="00056A53">
        <w:t>к защите от влияния внешних воздействий</w:t>
      </w:r>
      <w:r w:rsidRPr="00056A53">
        <w:t xml:space="preserve"> не предъявляются.</w:t>
      </w:r>
    </w:p>
    <w:p w14:paraId="36E89E16" w14:textId="77777777" w:rsidR="00A407F7" w:rsidRPr="00F76D48" w:rsidRDefault="00602599">
      <w:pPr>
        <w:pStyle w:val="3"/>
      </w:pPr>
      <w:bookmarkStart w:id="43" w:name="_Toc241712988"/>
      <w:r w:rsidRPr="00F76D48">
        <w:t>Требования к патентной чистоте и патентоспособности</w:t>
      </w:r>
      <w:bookmarkEnd w:id="43"/>
    </w:p>
    <w:p w14:paraId="1505864A" w14:textId="6237D908" w:rsidR="001B4C43" w:rsidRPr="00F76D48" w:rsidRDefault="00602599" w:rsidP="00F76D48">
      <w:r>
        <w:t>При разработке программного обеспечения должны использоваться только такие объекты интеллектуальной собственности, права на которые приобретены и используются без нарушений прав на интеллектуальную собственность третьих лиц. Это требование должно обеспечивать соблюдение авторских, смежных, патентных и иных прав. Картографические данные и сведения о точках интереса должны использоваться в соответствии с лицензионными условиями их поставщиков, включая обязательное указание источника данных на экране карты.</w:t>
      </w:r>
    </w:p>
    <w:p w14:paraId="0FFD85A0" w14:textId="77777777" w:rsidR="00A407F7" w:rsidRPr="00F76D48" w:rsidRDefault="00602599">
      <w:pPr>
        <w:pStyle w:val="3"/>
      </w:pPr>
      <w:bookmarkStart w:id="44" w:name="_Toc241712989"/>
      <w:r w:rsidRPr="00F76D48">
        <w:t>Требования к стандартизации и унификации</w:t>
      </w:r>
      <w:bookmarkEnd w:id="44"/>
    </w:p>
    <w:p w14:paraId="0BFBFC35" w14:textId="7A3A3BD9" w:rsidR="00A407F7" w:rsidRDefault="002041BA" w:rsidP="002041BA">
      <w:r>
        <w:t xml:space="preserve">Программная документация должна разрабатываться в соответствии с ГОСТ 34.602-2020, ГОСТ 7.32-2017, а также СТП </w:t>
      </w:r>
      <w:proofErr w:type="spellStart"/>
      <w:r>
        <w:t>ВятГУ</w:t>
      </w:r>
      <w:proofErr w:type="spellEnd"/>
      <w:r>
        <w:t xml:space="preserve"> 101-2004.</w:t>
      </w:r>
      <w:r>
        <w:t xml:space="preserve"> </w:t>
      </w:r>
      <w:r>
        <w:t>Обмен данными между клиентской и серверной частью должен выполняться в формате JSON.</w:t>
      </w:r>
      <w:r>
        <w:t xml:space="preserve"> </w:t>
      </w:r>
      <w:r>
        <w:t>Дата и время в системе должны представляться в формате ISO 8601.</w:t>
      </w:r>
    </w:p>
    <w:p w14:paraId="5D072FC1" w14:textId="77777777" w:rsidR="00A407F7" w:rsidRPr="00F76D48" w:rsidRDefault="00602599">
      <w:pPr>
        <w:pStyle w:val="3"/>
      </w:pPr>
      <w:bookmarkStart w:id="45" w:name="_Toc241712990"/>
      <w:r w:rsidRPr="00F76D48">
        <w:t>Ограничения, накладываемые на систему</w:t>
      </w:r>
      <w:bookmarkEnd w:id="45"/>
    </w:p>
    <w:p w14:paraId="12E6E6C0" w14:textId="0A041CA8" w:rsidR="002041BA" w:rsidRPr="002041BA" w:rsidRDefault="002041BA" w:rsidP="002041BA">
      <w:r w:rsidRPr="002041BA">
        <w:t>На разрабатываемую систему накладываются следующие ограничения:</w:t>
      </w:r>
    </w:p>
    <w:p w14:paraId="3F2F049B" w14:textId="77777777" w:rsidR="002041BA" w:rsidRPr="002041BA" w:rsidRDefault="002041BA" w:rsidP="002041BA">
      <w:pPr>
        <w:pStyle w:val="a0"/>
      </w:pPr>
      <w:r w:rsidRPr="002041BA">
        <w:t>система не должна выполнять непосредственную техническую диагностику автомобиля, получать данные от его бортового компьютера или заменять профессиональное техническое заключение;</w:t>
      </w:r>
    </w:p>
    <w:p w14:paraId="09D07246" w14:textId="77777777" w:rsidR="002041BA" w:rsidRPr="002041BA" w:rsidRDefault="002041BA" w:rsidP="002041BA">
      <w:pPr>
        <w:pStyle w:val="a0"/>
      </w:pPr>
      <w:r w:rsidRPr="002041BA">
        <w:t>система должна использовать только данные об автомобиле, техническом обслуживании, ремонтах, расходах и эксплуатации, введённые пользователем или предоставленные администратором;</w:t>
      </w:r>
    </w:p>
    <w:p w14:paraId="1CBC913E" w14:textId="77777777" w:rsidR="002041BA" w:rsidRPr="002041BA" w:rsidRDefault="002041BA" w:rsidP="002041BA">
      <w:pPr>
        <w:pStyle w:val="a0"/>
      </w:pPr>
      <w:r w:rsidRPr="002041BA">
        <w:lastRenderedPageBreak/>
        <w:t>система не должна автоматически передавать пользователю созданный запрос в автосервис, бронировать время обслуживания или получать подтверждение записи от автосервиса;</w:t>
      </w:r>
    </w:p>
    <w:p w14:paraId="091CB8A4" w14:textId="77777777" w:rsidR="002041BA" w:rsidRPr="002041BA" w:rsidRDefault="002041BA" w:rsidP="002041BA">
      <w:pPr>
        <w:pStyle w:val="a0"/>
      </w:pPr>
      <w:r w:rsidRPr="002041BA">
        <w:t>автосервисы не являются непосредственными пользователями системы; сведения о них, их услугах и стоимости работ добавляются и обновляются администратором;</w:t>
      </w:r>
    </w:p>
    <w:p w14:paraId="2DE41923" w14:textId="77777777" w:rsidR="002041BA" w:rsidRPr="002041BA" w:rsidRDefault="002041BA" w:rsidP="002041BA">
      <w:pPr>
        <w:pStyle w:val="a0"/>
      </w:pPr>
      <w:r w:rsidRPr="002041BA">
        <w:t>система должна хранить сведения об эксплуатационных расходах и использовать их для финансового анализа, но не должна обрабатывать банковские данные и выполнять финансовые операции;</w:t>
      </w:r>
    </w:p>
    <w:p w14:paraId="22A517FA" w14:textId="77777777" w:rsidR="002041BA" w:rsidRPr="002041BA" w:rsidRDefault="002041BA" w:rsidP="002041BA">
      <w:pPr>
        <w:pStyle w:val="a0"/>
      </w:pPr>
      <w:r w:rsidRPr="002041BA">
        <w:t>условный показатель состояния автомобиля не должен рассматриваться как результат технической диагностики и при недостаточности исходных данных не должен предоставляться как достоверная оценка;</w:t>
      </w:r>
    </w:p>
    <w:p w14:paraId="32959781" w14:textId="77777777" w:rsidR="002041BA" w:rsidRPr="002041BA" w:rsidRDefault="002041BA" w:rsidP="002041BA">
      <w:pPr>
        <w:pStyle w:val="a0"/>
      </w:pPr>
      <w:r w:rsidRPr="002041BA">
        <w:t>обработка персональных данных пользователя должна выполняться в соответствии с требованиями законодательства о персональных данных и установленными правилами доступа к информации;</w:t>
      </w:r>
    </w:p>
    <w:p w14:paraId="2FE206DB" w14:textId="77777777" w:rsidR="002041BA" w:rsidRPr="002041BA" w:rsidRDefault="002041BA" w:rsidP="002041BA">
      <w:pPr>
        <w:pStyle w:val="a0"/>
      </w:pPr>
      <w:r w:rsidRPr="002041BA">
        <w:t>система не должна предоставлять доступ одному пользователю к данным об автомобилях, расходах, техническом обслуживании и ремонтах другого пользователя;</w:t>
      </w:r>
    </w:p>
    <w:p w14:paraId="0D2DD4FB" w14:textId="77777777" w:rsidR="002041BA" w:rsidRPr="002041BA" w:rsidRDefault="002041BA" w:rsidP="002041BA">
      <w:pPr>
        <w:pStyle w:val="a0"/>
      </w:pPr>
      <w:r w:rsidRPr="002041BA">
        <w:t>разработка и эксплуатация системы должны выполняться с использованием программных средств и библиотек, лицензии которых допускают их применение в разрабатываемом продукте.</w:t>
      </w:r>
    </w:p>
    <w:p w14:paraId="60B77610" w14:textId="77777777" w:rsidR="002041BA" w:rsidRDefault="002041BA">
      <w:pPr>
        <w:pStyle w:val="a0"/>
      </w:pPr>
    </w:p>
    <w:p w14:paraId="3415C9DB" w14:textId="46338265" w:rsidR="00A407F7" w:rsidRDefault="00602599">
      <w:pPr>
        <w:pStyle w:val="1"/>
      </w:pPr>
      <w:bookmarkStart w:id="46" w:name="_Toc241712991"/>
      <w:r>
        <w:lastRenderedPageBreak/>
        <w:t>Состав и содержание работ по созданию системы</w:t>
      </w:r>
      <w:bookmarkEnd w:id="46"/>
    </w:p>
    <w:p w14:paraId="42EDB305" w14:textId="77777777" w:rsidR="00A407F7" w:rsidRDefault="00602599">
      <w:r>
        <w:t>Состав и содержание работ представлены в таблице 2.</w:t>
      </w:r>
    </w:p>
    <w:p w14:paraId="33F9A634" w14:textId="77777777" w:rsidR="00A407F7" w:rsidRDefault="00602599">
      <w:pPr>
        <w:pStyle w:val="vgutTableName"/>
      </w:pPr>
      <w:r>
        <w:t>Таблица 2 – Состав и содержание работ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510"/>
        <w:gridCol w:w="2154"/>
        <w:gridCol w:w="1644"/>
        <w:gridCol w:w="2665"/>
        <w:gridCol w:w="2665"/>
      </w:tblGrid>
      <w:tr w:rsidR="00A407F7" w14:paraId="599097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0" w:type="dxa"/>
          </w:tcPr>
          <w:p w14:paraId="0B69D523" w14:textId="77777777" w:rsidR="00A407F7" w:rsidRDefault="00602599">
            <w:pPr>
              <w:pStyle w:val="vgutTableText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154" w:type="dxa"/>
          </w:tcPr>
          <w:p w14:paraId="762254B0" w14:textId="77777777" w:rsidR="00A407F7" w:rsidRDefault="00602599">
            <w:pPr>
              <w:pStyle w:val="vgutTableText"/>
              <w:jc w:val="center"/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644" w:type="dxa"/>
          </w:tcPr>
          <w:p w14:paraId="1E17CDE3" w14:textId="77777777" w:rsidR="00A407F7" w:rsidRDefault="00602599">
            <w:pPr>
              <w:pStyle w:val="vgutTableText"/>
              <w:jc w:val="center"/>
            </w:pPr>
            <w:r>
              <w:rPr>
                <w:b/>
              </w:rPr>
              <w:t>Сроки выполнения</w:t>
            </w:r>
          </w:p>
        </w:tc>
        <w:tc>
          <w:tcPr>
            <w:tcW w:w="2665" w:type="dxa"/>
          </w:tcPr>
          <w:p w14:paraId="12425150" w14:textId="77777777" w:rsidR="00A407F7" w:rsidRDefault="00602599">
            <w:pPr>
              <w:pStyle w:val="vgutTableText"/>
              <w:jc w:val="center"/>
            </w:pPr>
            <w:r>
              <w:rPr>
                <w:b/>
              </w:rPr>
              <w:t>Задачи</w:t>
            </w:r>
          </w:p>
        </w:tc>
        <w:tc>
          <w:tcPr>
            <w:tcW w:w="2665" w:type="dxa"/>
          </w:tcPr>
          <w:p w14:paraId="1536275B" w14:textId="77777777" w:rsidR="00A407F7" w:rsidRDefault="00602599">
            <w:pPr>
              <w:pStyle w:val="vgutTableText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A407F7" w14:paraId="1283C3A9" w14:textId="77777777">
        <w:tc>
          <w:tcPr>
            <w:tcW w:w="510" w:type="dxa"/>
          </w:tcPr>
          <w:p w14:paraId="1B1ECFE8" w14:textId="77777777" w:rsidR="00A407F7" w:rsidRDefault="00602599">
            <w:pPr>
              <w:pStyle w:val="vgutTableText"/>
            </w:pPr>
            <w:r>
              <w:t>1</w:t>
            </w:r>
          </w:p>
        </w:tc>
        <w:tc>
          <w:tcPr>
            <w:tcW w:w="2154" w:type="dxa"/>
          </w:tcPr>
          <w:p w14:paraId="081AA9DD" w14:textId="77777777" w:rsidR="00A407F7" w:rsidRDefault="00602599">
            <w:pPr>
              <w:pStyle w:val="vgutTableText"/>
            </w:pPr>
            <w:r>
              <w:t>Первичный анализ продукта</w:t>
            </w:r>
          </w:p>
        </w:tc>
        <w:tc>
          <w:tcPr>
            <w:tcW w:w="1644" w:type="dxa"/>
          </w:tcPr>
          <w:p w14:paraId="01F327B4" w14:textId="77777777" w:rsidR="00A407F7" w:rsidRPr="00056A53" w:rsidRDefault="00602599">
            <w:pPr>
              <w:pStyle w:val="vgutTableText"/>
            </w:pPr>
            <w:r w:rsidRPr="00056A53">
              <w:t>08.09.2026 – 10.09.2026</w:t>
            </w:r>
          </w:p>
        </w:tc>
        <w:tc>
          <w:tcPr>
            <w:tcW w:w="2665" w:type="dxa"/>
          </w:tcPr>
          <w:p w14:paraId="6846E281" w14:textId="77777777" w:rsidR="00A407F7" w:rsidRDefault="00602599">
            <w:pPr>
              <w:pStyle w:val="vgutTableText"/>
            </w:pPr>
            <w:r>
              <w:t>Определить бизнес-проблему, цель системы, состав стейкхолдеров, границы системы и основные риски.</w:t>
            </w:r>
          </w:p>
        </w:tc>
        <w:tc>
          <w:tcPr>
            <w:tcW w:w="2665" w:type="dxa"/>
          </w:tcPr>
          <w:p w14:paraId="026C5EF6" w14:textId="77777777" w:rsidR="00A407F7" w:rsidRDefault="00602599">
            <w:pPr>
              <w:pStyle w:val="vgutTableText"/>
            </w:pPr>
            <w:r>
              <w:t>Отчёт о первичном анализе продукта с перечнем первичных требований и критериев их проверки.</w:t>
            </w:r>
          </w:p>
        </w:tc>
      </w:tr>
      <w:tr w:rsidR="00A407F7" w14:paraId="47360408" w14:textId="77777777">
        <w:tc>
          <w:tcPr>
            <w:tcW w:w="510" w:type="dxa"/>
          </w:tcPr>
          <w:p w14:paraId="63F5D807" w14:textId="77777777" w:rsidR="00A407F7" w:rsidRDefault="00602599">
            <w:pPr>
              <w:pStyle w:val="vgutTableText"/>
            </w:pPr>
            <w:r>
              <w:t>2</w:t>
            </w:r>
          </w:p>
        </w:tc>
        <w:tc>
          <w:tcPr>
            <w:tcW w:w="2154" w:type="dxa"/>
          </w:tcPr>
          <w:p w14:paraId="696D66C6" w14:textId="77777777" w:rsidR="00A407F7" w:rsidRDefault="00602599">
            <w:pPr>
              <w:pStyle w:val="vgutTableText"/>
            </w:pPr>
            <w:r>
              <w:t>Разработка сценариев использования</w:t>
            </w:r>
          </w:p>
        </w:tc>
        <w:tc>
          <w:tcPr>
            <w:tcW w:w="1644" w:type="dxa"/>
          </w:tcPr>
          <w:p w14:paraId="250C98CA" w14:textId="77777777" w:rsidR="00A407F7" w:rsidRPr="00056A53" w:rsidRDefault="00602599">
            <w:pPr>
              <w:pStyle w:val="vgutTableText"/>
            </w:pPr>
            <w:r w:rsidRPr="00056A53">
              <w:t>11.09.2026 – 13.09.2026</w:t>
            </w:r>
          </w:p>
        </w:tc>
        <w:tc>
          <w:tcPr>
            <w:tcW w:w="2665" w:type="dxa"/>
          </w:tcPr>
          <w:p w14:paraId="6F4E5592" w14:textId="77777777" w:rsidR="00A407F7" w:rsidRDefault="00602599">
            <w:pPr>
              <w:pStyle w:val="vgutTableText"/>
            </w:pPr>
            <w:r>
              <w:t>Описать основные сценарии использования системы с основными и альтернативными потоками событий.</w:t>
            </w:r>
          </w:p>
        </w:tc>
        <w:tc>
          <w:tcPr>
            <w:tcW w:w="2665" w:type="dxa"/>
          </w:tcPr>
          <w:p w14:paraId="2B35BA3A" w14:textId="77777777" w:rsidR="00A407F7" w:rsidRDefault="00602599">
            <w:pPr>
              <w:pStyle w:val="vgutTableText"/>
            </w:pPr>
            <w:r>
              <w:t>Документ со сценариями использования UC-1 – UC-4.</w:t>
            </w:r>
          </w:p>
        </w:tc>
      </w:tr>
      <w:tr w:rsidR="00A407F7" w14:paraId="2D0947ED" w14:textId="77777777">
        <w:tc>
          <w:tcPr>
            <w:tcW w:w="510" w:type="dxa"/>
          </w:tcPr>
          <w:p w14:paraId="7E459340" w14:textId="77777777" w:rsidR="00A407F7" w:rsidRDefault="00602599">
            <w:pPr>
              <w:pStyle w:val="vgutTableText"/>
            </w:pPr>
            <w:r>
              <w:t>3</w:t>
            </w:r>
          </w:p>
        </w:tc>
        <w:tc>
          <w:tcPr>
            <w:tcW w:w="2154" w:type="dxa"/>
          </w:tcPr>
          <w:p w14:paraId="4E2EF11D" w14:textId="77777777" w:rsidR="00A407F7" w:rsidRDefault="00602599">
            <w:pPr>
              <w:pStyle w:val="vgutTableText"/>
            </w:pPr>
            <w:r>
              <w:t>Классификация и формализация требований</w:t>
            </w:r>
          </w:p>
        </w:tc>
        <w:tc>
          <w:tcPr>
            <w:tcW w:w="1644" w:type="dxa"/>
          </w:tcPr>
          <w:p w14:paraId="79E4D0E7" w14:textId="77777777" w:rsidR="00A407F7" w:rsidRPr="00056A53" w:rsidRDefault="00602599">
            <w:pPr>
              <w:pStyle w:val="vgutTableText"/>
            </w:pPr>
            <w:r w:rsidRPr="00056A53">
              <w:t>14.09.2026 – 18.09.2026</w:t>
            </w:r>
          </w:p>
        </w:tc>
        <w:tc>
          <w:tcPr>
            <w:tcW w:w="2665" w:type="dxa"/>
          </w:tcPr>
          <w:p w14:paraId="5A2F3949" w14:textId="6260421F" w:rsidR="00A407F7" w:rsidRDefault="005D6666">
            <w:pPr>
              <w:pStyle w:val="vgutTableText"/>
            </w:pPr>
            <w:r w:rsidRPr="005D6666">
              <w:t>Сформировать структурированный перечень функциональных, нефункциональных требований и ограничений системы.</w:t>
            </w:r>
          </w:p>
        </w:tc>
        <w:tc>
          <w:tcPr>
            <w:tcW w:w="2665" w:type="dxa"/>
          </w:tcPr>
          <w:p w14:paraId="60B579AA" w14:textId="2F58B235" w:rsidR="00A407F7" w:rsidRDefault="005D6666">
            <w:pPr>
              <w:pStyle w:val="vgutTableText"/>
            </w:pPr>
            <w:r w:rsidRPr="005D6666">
              <w:t>Перечень требований FR, NFR и CON</w:t>
            </w:r>
          </w:p>
        </w:tc>
      </w:tr>
      <w:tr w:rsidR="00A407F7" w14:paraId="6C79ADCB" w14:textId="77777777">
        <w:tc>
          <w:tcPr>
            <w:tcW w:w="510" w:type="dxa"/>
          </w:tcPr>
          <w:p w14:paraId="5819086B" w14:textId="77777777" w:rsidR="00A407F7" w:rsidRDefault="00602599">
            <w:pPr>
              <w:pStyle w:val="vgutTableText"/>
            </w:pPr>
            <w:r>
              <w:t>4</w:t>
            </w:r>
          </w:p>
        </w:tc>
        <w:tc>
          <w:tcPr>
            <w:tcW w:w="2154" w:type="dxa"/>
          </w:tcPr>
          <w:p w14:paraId="5364C8FC" w14:textId="77777777" w:rsidR="00A407F7" w:rsidRDefault="00602599">
            <w:pPr>
              <w:pStyle w:val="vgutTableText"/>
            </w:pPr>
            <w:r>
              <w:t>Разработка технического задания</w:t>
            </w:r>
          </w:p>
        </w:tc>
        <w:tc>
          <w:tcPr>
            <w:tcW w:w="1644" w:type="dxa"/>
          </w:tcPr>
          <w:p w14:paraId="5C7F5CC3" w14:textId="77777777" w:rsidR="00A407F7" w:rsidRDefault="00426DCA">
            <w:pPr>
              <w:pStyle w:val="vgutTableText"/>
            </w:pPr>
            <w:r>
              <w:t>19</w:t>
            </w:r>
            <w:r w:rsidR="00602599">
              <w:t xml:space="preserve">.09.2026 – </w:t>
            </w:r>
            <w:r>
              <w:t>01</w:t>
            </w:r>
            <w:r w:rsidR="00602599">
              <w:t>.</w:t>
            </w:r>
            <w:r>
              <w:t>10</w:t>
            </w:r>
            <w:r w:rsidR="00602599">
              <w:t>.2026</w:t>
            </w:r>
          </w:p>
        </w:tc>
        <w:tc>
          <w:tcPr>
            <w:tcW w:w="2665" w:type="dxa"/>
          </w:tcPr>
          <w:p w14:paraId="1D16904A" w14:textId="77777777" w:rsidR="00A407F7" w:rsidRDefault="00602599">
            <w:pPr>
              <w:pStyle w:val="vgutTableText"/>
            </w:pPr>
            <w:r>
              <w:t>Разработать ТЗ в соответствии с ГОСТ 34.602-2020.</w:t>
            </w:r>
          </w:p>
        </w:tc>
        <w:tc>
          <w:tcPr>
            <w:tcW w:w="2665" w:type="dxa"/>
          </w:tcPr>
          <w:p w14:paraId="05AA2C7F" w14:textId="77777777" w:rsidR="00A407F7" w:rsidRDefault="00602599">
            <w:pPr>
              <w:pStyle w:val="vgutTableText"/>
            </w:pPr>
            <w:r>
              <w:t>ТЗ, включающее требования к разработке проекта, его цель, задачи, сведения об исполнителях и заказчиках, сроки выполнения и назначение.</w:t>
            </w:r>
          </w:p>
        </w:tc>
      </w:tr>
      <w:tr w:rsidR="00A407F7" w14:paraId="1105DD7F" w14:textId="77777777">
        <w:tc>
          <w:tcPr>
            <w:tcW w:w="510" w:type="dxa"/>
          </w:tcPr>
          <w:p w14:paraId="130D44A7" w14:textId="77777777" w:rsidR="00A407F7" w:rsidRDefault="00602599">
            <w:pPr>
              <w:pStyle w:val="vgutTableText"/>
            </w:pPr>
            <w:r>
              <w:t>5</w:t>
            </w:r>
          </w:p>
        </w:tc>
        <w:tc>
          <w:tcPr>
            <w:tcW w:w="2154" w:type="dxa"/>
          </w:tcPr>
          <w:p w14:paraId="7F0F708A" w14:textId="77777777" w:rsidR="00A407F7" w:rsidRDefault="00602599">
            <w:pPr>
              <w:pStyle w:val="vgutTableText"/>
            </w:pPr>
            <w:r>
              <w:t>Анализ существующих аналогов</w:t>
            </w:r>
          </w:p>
        </w:tc>
        <w:tc>
          <w:tcPr>
            <w:tcW w:w="1644" w:type="dxa"/>
          </w:tcPr>
          <w:p w14:paraId="0E5D4EFA" w14:textId="77777777" w:rsidR="00A407F7" w:rsidRPr="00056A53" w:rsidRDefault="00602599">
            <w:pPr>
              <w:pStyle w:val="vgutTableText"/>
            </w:pPr>
            <w:r w:rsidRPr="00056A53">
              <w:t>26.09.2026 – 02.10.2026</w:t>
            </w:r>
          </w:p>
        </w:tc>
        <w:tc>
          <w:tcPr>
            <w:tcW w:w="2665" w:type="dxa"/>
          </w:tcPr>
          <w:p w14:paraId="2CAB9594" w14:textId="77777777" w:rsidR="00A407F7" w:rsidRDefault="00602599">
            <w:pPr>
              <w:pStyle w:val="vgutTableText"/>
            </w:pPr>
            <w:r>
              <w:t>Выделить преимущества и недостатки каждого аналога.</w:t>
            </w:r>
          </w:p>
        </w:tc>
        <w:tc>
          <w:tcPr>
            <w:tcW w:w="2665" w:type="dxa"/>
          </w:tcPr>
          <w:p w14:paraId="4D96108D" w14:textId="77777777" w:rsidR="00A407F7" w:rsidRDefault="00602599">
            <w:pPr>
              <w:pStyle w:val="vgutTableText"/>
            </w:pPr>
            <w:r>
              <w:t>Отчёт с анализом аналогов и выводом о том, каким должен быть продукт в результате проектной деятельности.</w:t>
            </w:r>
          </w:p>
        </w:tc>
      </w:tr>
      <w:tr w:rsidR="00A407F7" w14:paraId="0FA462AE" w14:textId="77777777">
        <w:tc>
          <w:tcPr>
            <w:tcW w:w="510" w:type="dxa"/>
          </w:tcPr>
          <w:p w14:paraId="290F16AC" w14:textId="77777777" w:rsidR="00A407F7" w:rsidRDefault="00602599">
            <w:pPr>
              <w:pStyle w:val="vgutTableText"/>
            </w:pPr>
            <w:r>
              <w:t>6</w:t>
            </w:r>
          </w:p>
        </w:tc>
        <w:tc>
          <w:tcPr>
            <w:tcW w:w="2154" w:type="dxa"/>
          </w:tcPr>
          <w:p w14:paraId="42E58D8A" w14:textId="77777777" w:rsidR="00A407F7" w:rsidRDefault="00602599">
            <w:pPr>
              <w:pStyle w:val="vgutTableText"/>
            </w:pPr>
            <w:r>
              <w:t>Проектирование архитектуры системы</w:t>
            </w:r>
          </w:p>
        </w:tc>
        <w:tc>
          <w:tcPr>
            <w:tcW w:w="1644" w:type="dxa"/>
          </w:tcPr>
          <w:p w14:paraId="7B73C4CA" w14:textId="77777777" w:rsidR="00A407F7" w:rsidRPr="00056A53" w:rsidRDefault="00602599">
            <w:pPr>
              <w:pStyle w:val="vgutTableText"/>
            </w:pPr>
            <w:r w:rsidRPr="00056A53">
              <w:t>03.10.2026 – 16.10.2026</w:t>
            </w:r>
          </w:p>
        </w:tc>
        <w:tc>
          <w:tcPr>
            <w:tcW w:w="2665" w:type="dxa"/>
          </w:tcPr>
          <w:p w14:paraId="23517B89" w14:textId="3BEE9475" w:rsidR="00A407F7" w:rsidRDefault="005D6666">
            <w:pPr>
              <w:pStyle w:val="vgutTableText"/>
            </w:pPr>
            <w:r w:rsidRPr="005D6666">
              <w:t>Определить архитектуру системы, включая клиентскую часть, серверную часть и базу данных.</w:t>
            </w:r>
          </w:p>
        </w:tc>
        <w:tc>
          <w:tcPr>
            <w:tcW w:w="2665" w:type="dxa"/>
          </w:tcPr>
          <w:p w14:paraId="07FCFDE1" w14:textId="77777777" w:rsidR="00A407F7" w:rsidRDefault="00602599">
            <w:pPr>
              <w:pStyle w:val="vgutTableText"/>
            </w:pPr>
            <w:r>
              <w:t xml:space="preserve">Схема архитектуры и описание взаимодействия </w:t>
            </w:r>
            <w:r>
              <w:lastRenderedPageBreak/>
              <w:t>компонентов системы между собой.</w:t>
            </w:r>
          </w:p>
        </w:tc>
      </w:tr>
      <w:tr w:rsidR="00A407F7" w14:paraId="04CA46F5" w14:textId="77777777">
        <w:tc>
          <w:tcPr>
            <w:tcW w:w="510" w:type="dxa"/>
          </w:tcPr>
          <w:p w14:paraId="306A5AB2" w14:textId="77777777" w:rsidR="00A407F7" w:rsidRDefault="00602599">
            <w:pPr>
              <w:pStyle w:val="vgutTableText"/>
            </w:pPr>
            <w:r>
              <w:t>7</w:t>
            </w:r>
          </w:p>
        </w:tc>
        <w:tc>
          <w:tcPr>
            <w:tcW w:w="2154" w:type="dxa"/>
          </w:tcPr>
          <w:p w14:paraId="7B261BF4" w14:textId="77777777" w:rsidR="00A407F7" w:rsidRDefault="00602599">
            <w:pPr>
              <w:pStyle w:val="vgutTableText"/>
            </w:pPr>
            <w:r>
              <w:t>Создание макетов пользовательского интерфейса</w:t>
            </w:r>
          </w:p>
        </w:tc>
        <w:tc>
          <w:tcPr>
            <w:tcW w:w="1644" w:type="dxa"/>
          </w:tcPr>
          <w:p w14:paraId="000B4FD0" w14:textId="77777777" w:rsidR="00A407F7" w:rsidRPr="00056A53" w:rsidRDefault="00602599">
            <w:pPr>
              <w:pStyle w:val="vgutTableText"/>
            </w:pPr>
            <w:r w:rsidRPr="00056A53">
              <w:t>17.10.2026 – 30.10.2026</w:t>
            </w:r>
          </w:p>
        </w:tc>
        <w:tc>
          <w:tcPr>
            <w:tcW w:w="2665" w:type="dxa"/>
          </w:tcPr>
          <w:p w14:paraId="4D018EE4" w14:textId="77777777" w:rsidR="00A407F7" w:rsidRDefault="00602599">
            <w:pPr>
              <w:pStyle w:val="vgutTableText"/>
            </w:pPr>
            <w:r>
              <w:t>Создать макеты пользовательского интерфейса в соответствии с требованиями ТЗ.</w:t>
            </w:r>
          </w:p>
        </w:tc>
        <w:tc>
          <w:tcPr>
            <w:tcW w:w="2665" w:type="dxa"/>
          </w:tcPr>
          <w:p w14:paraId="4FD3A0BD" w14:textId="77777777" w:rsidR="00A407F7" w:rsidRDefault="00602599">
            <w:pPr>
              <w:pStyle w:val="vgutTableText"/>
            </w:pPr>
            <w:r>
              <w:t>Макеты интерфейса всех экранов мобильного приложения.</w:t>
            </w:r>
          </w:p>
        </w:tc>
      </w:tr>
      <w:tr w:rsidR="00A407F7" w14:paraId="2C3CF551" w14:textId="77777777">
        <w:tc>
          <w:tcPr>
            <w:tcW w:w="510" w:type="dxa"/>
          </w:tcPr>
          <w:p w14:paraId="5F10E5BE" w14:textId="77777777" w:rsidR="00A407F7" w:rsidRDefault="00602599">
            <w:pPr>
              <w:pStyle w:val="vgutTableText"/>
            </w:pPr>
            <w:r>
              <w:t>8</w:t>
            </w:r>
          </w:p>
        </w:tc>
        <w:tc>
          <w:tcPr>
            <w:tcW w:w="2154" w:type="dxa"/>
          </w:tcPr>
          <w:p w14:paraId="264A8177" w14:textId="77777777" w:rsidR="00A407F7" w:rsidRDefault="00602599">
            <w:pPr>
              <w:pStyle w:val="vgutTableText"/>
            </w:pPr>
            <w:r>
              <w:t>Проектирование базы данных и базовая функциональность</w:t>
            </w:r>
          </w:p>
        </w:tc>
        <w:tc>
          <w:tcPr>
            <w:tcW w:w="1644" w:type="dxa"/>
          </w:tcPr>
          <w:p w14:paraId="13558B19" w14:textId="77777777" w:rsidR="00A407F7" w:rsidRPr="00056A53" w:rsidRDefault="00602599">
            <w:pPr>
              <w:pStyle w:val="vgutTableText"/>
            </w:pPr>
            <w:r w:rsidRPr="00056A53">
              <w:t>31.10.2026 – 13.11.2026</w:t>
            </w:r>
          </w:p>
        </w:tc>
        <w:tc>
          <w:tcPr>
            <w:tcW w:w="2665" w:type="dxa"/>
          </w:tcPr>
          <w:p w14:paraId="53C601E4" w14:textId="0985CD00" w:rsidR="00A407F7" w:rsidRDefault="005D6666">
            <w:pPr>
              <w:pStyle w:val="vgutTableText"/>
            </w:pPr>
            <w:r w:rsidRPr="005D6666">
              <w:t>Разработать структуру базы данных. Реализовать регистрацию, вход по логину и паролю и добавление автомобиля.</w:t>
            </w:r>
          </w:p>
        </w:tc>
        <w:tc>
          <w:tcPr>
            <w:tcW w:w="2665" w:type="dxa"/>
          </w:tcPr>
          <w:p w14:paraId="6E43706D" w14:textId="36429884" w:rsidR="00A407F7" w:rsidRDefault="005D6666">
            <w:pPr>
              <w:pStyle w:val="vgutTableText"/>
            </w:pPr>
            <w:r w:rsidRPr="005D6666">
              <w:t>Готовая база данных, рабочая подсистема аутентификации и раздел управления автомобилями.</w:t>
            </w:r>
          </w:p>
        </w:tc>
      </w:tr>
      <w:tr w:rsidR="00A407F7" w14:paraId="74914A43" w14:textId="77777777">
        <w:tc>
          <w:tcPr>
            <w:tcW w:w="510" w:type="dxa"/>
          </w:tcPr>
          <w:p w14:paraId="399BF7AC" w14:textId="77777777" w:rsidR="00A407F7" w:rsidRDefault="00602599">
            <w:pPr>
              <w:pStyle w:val="vgutTableText"/>
            </w:pPr>
            <w:r>
              <w:t>9</w:t>
            </w:r>
          </w:p>
        </w:tc>
        <w:tc>
          <w:tcPr>
            <w:tcW w:w="2154" w:type="dxa"/>
          </w:tcPr>
          <w:p w14:paraId="2F7953C2" w14:textId="77777777" w:rsidR="00A407F7" w:rsidRDefault="00602599">
            <w:pPr>
              <w:pStyle w:val="vgutTableText"/>
            </w:pPr>
            <w:r>
              <w:t>Модуль построения маршрута и подбора точек интереса</w:t>
            </w:r>
          </w:p>
        </w:tc>
        <w:tc>
          <w:tcPr>
            <w:tcW w:w="1644" w:type="dxa"/>
          </w:tcPr>
          <w:p w14:paraId="5C8EFDE2" w14:textId="77777777" w:rsidR="00A407F7" w:rsidRPr="00056A53" w:rsidRDefault="00602599">
            <w:pPr>
              <w:pStyle w:val="vgutTableText"/>
            </w:pPr>
            <w:r w:rsidRPr="00056A53">
              <w:t>14.11.2026 – 27.11.2026</w:t>
            </w:r>
          </w:p>
        </w:tc>
        <w:tc>
          <w:tcPr>
            <w:tcW w:w="2665" w:type="dxa"/>
          </w:tcPr>
          <w:p w14:paraId="74AEC115" w14:textId="50B367E9" w:rsidR="00A407F7" w:rsidRDefault="005D6666">
            <w:pPr>
              <w:pStyle w:val="vgutTableText"/>
            </w:pPr>
            <w:r w:rsidRPr="005D6666">
              <w:t>Реализовать учёт расходов, заправок, расчёт расхода топлива и анализ его изменения.</w:t>
            </w:r>
          </w:p>
        </w:tc>
        <w:tc>
          <w:tcPr>
            <w:tcW w:w="2665" w:type="dxa"/>
          </w:tcPr>
          <w:p w14:paraId="6F3237BD" w14:textId="5A4F3C0C" w:rsidR="00A407F7" w:rsidRDefault="005D6666">
            <w:pPr>
              <w:pStyle w:val="vgutTableText"/>
            </w:pPr>
            <w:r w:rsidRPr="005D6666">
              <w:t>Рабочие функции финансового и топливного анализа.</w:t>
            </w:r>
          </w:p>
        </w:tc>
      </w:tr>
      <w:tr w:rsidR="00A407F7" w14:paraId="683E258F" w14:textId="77777777">
        <w:tc>
          <w:tcPr>
            <w:tcW w:w="510" w:type="dxa"/>
          </w:tcPr>
          <w:p w14:paraId="04DAEF3E" w14:textId="77777777" w:rsidR="00A407F7" w:rsidRDefault="00602599">
            <w:pPr>
              <w:pStyle w:val="vgutTableText"/>
            </w:pPr>
            <w:r>
              <w:t>10</w:t>
            </w:r>
          </w:p>
        </w:tc>
        <w:tc>
          <w:tcPr>
            <w:tcW w:w="2154" w:type="dxa"/>
          </w:tcPr>
          <w:p w14:paraId="5E18DD96" w14:textId="73C852FE" w:rsidR="00A407F7" w:rsidRDefault="005D6666">
            <w:pPr>
              <w:pStyle w:val="vgutTableText"/>
            </w:pPr>
            <w:r w:rsidRPr="005D6666">
              <w:t>Модуль оценки состояния автомобиля</w:t>
            </w:r>
          </w:p>
        </w:tc>
        <w:tc>
          <w:tcPr>
            <w:tcW w:w="1644" w:type="dxa"/>
          </w:tcPr>
          <w:p w14:paraId="7AF9A8F1" w14:textId="77777777" w:rsidR="00A407F7" w:rsidRPr="00056A53" w:rsidRDefault="00602599">
            <w:pPr>
              <w:pStyle w:val="vgutTableText"/>
            </w:pPr>
            <w:r w:rsidRPr="00056A53">
              <w:t>28.11.2026 – 08.12.2026</w:t>
            </w:r>
          </w:p>
        </w:tc>
        <w:tc>
          <w:tcPr>
            <w:tcW w:w="2665" w:type="dxa"/>
          </w:tcPr>
          <w:p w14:paraId="56D32381" w14:textId="6C9154E4" w:rsidR="00A407F7" w:rsidRDefault="005D6666">
            <w:pPr>
              <w:pStyle w:val="vgutTableText"/>
            </w:pPr>
            <w:r w:rsidRPr="005D6666">
              <w:t>Реализовать расчёт условного показателя состояния автомобиля и отображение факторов, влияющих на результат.</w:t>
            </w:r>
          </w:p>
        </w:tc>
        <w:tc>
          <w:tcPr>
            <w:tcW w:w="2665" w:type="dxa"/>
          </w:tcPr>
          <w:p w14:paraId="7D05F2BD" w14:textId="6FDB6A68" w:rsidR="00A407F7" w:rsidRDefault="005D6666">
            <w:pPr>
              <w:pStyle w:val="vgutTableText"/>
            </w:pPr>
            <w:r w:rsidRPr="005D6666">
              <w:t>Готовая функция расчёта условного показателя состояния автомобиля.</w:t>
            </w:r>
          </w:p>
        </w:tc>
      </w:tr>
      <w:tr w:rsidR="00A407F7" w14:paraId="1FF619DE" w14:textId="77777777">
        <w:tc>
          <w:tcPr>
            <w:tcW w:w="510" w:type="dxa"/>
          </w:tcPr>
          <w:p w14:paraId="3333C42E" w14:textId="77777777" w:rsidR="00A407F7" w:rsidRDefault="00602599">
            <w:pPr>
              <w:pStyle w:val="vgutTableText"/>
            </w:pPr>
            <w:r>
              <w:t>11</w:t>
            </w:r>
          </w:p>
        </w:tc>
        <w:tc>
          <w:tcPr>
            <w:tcW w:w="2154" w:type="dxa"/>
          </w:tcPr>
          <w:p w14:paraId="63F9DB65" w14:textId="42B66150" w:rsidR="00A407F7" w:rsidRDefault="005D6666">
            <w:pPr>
              <w:pStyle w:val="vgutTableText"/>
            </w:pPr>
            <w:r w:rsidRPr="005D6666">
              <w:t>Модуль автосервисов и формирование запросов</w:t>
            </w:r>
          </w:p>
        </w:tc>
        <w:tc>
          <w:tcPr>
            <w:tcW w:w="1644" w:type="dxa"/>
          </w:tcPr>
          <w:p w14:paraId="0362A4DC" w14:textId="77777777" w:rsidR="00A407F7" w:rsidRPr="00056A53" w:rsidRDefault="00602599">
            <w:pPr>
              <w:pStyle w:val="vgutTableText"/>
            </w:pPr>
            <w:r w:rsidRPr="00056A53">
              <w:t>09.12.2026 – 15.12.2026</w:t>
            </w:r>
          </w:p>
        </w:tc>
        <w:tc>
          <w:tcPr>
            <w:tcW w:w="2665" w:type="dxa"/>
          </w:tcPr>
          <w:p w14:paraId="7A5B465D" w14:textId="72201F1B" w:rsidR="00A407F7" w:rsidRDefault="005D6666">
            <w:pPr>
              <w:pStyle w:val="vgutTableText"/>
            </w:pPr>
            <w:r w:rsidRPr="005D6666">
              <w:t>Реализовать поиск автосервисов, отображение услуг и стоимости работ</w:t>
            </w:r>
            <w:r>
              <w:t>.</w:t>
            </w:r>
          </w:p>
        </w:tc>
        <w:tc>
          <w:tcPr>
            <w:tcW w:w="2665" w:type="dxa"/>
          </w:tcPr>
          <w:p w14:paraId="1AA751B4" w14:textId="77777777" w:rsidR="00A407F7" w:rsidRDefault="00602599">
            <w:pPr>
              <w:pStyle w:val="vgutTableText"/>
            </w:pPr>
            <w:r>
              <w:t>Готовое решение в полном объёме функций.</w:t>
            </w:r>
          </w:p>
        </w:tc>
      </w:tr>
      <w:tr w:rsidR="00A407F7" w14:paraId="1838CECC" w14:textId="77777777">
        <w:tc>
          <w:tcPr>
            <w:tcW w:w="510" w:type="dxa"/>
          </w:tcPr>
          <w:p w14:paraId="3F4B2B52" w14:textId="77777777" w:rsidR="00A407F7" w:rsidRDefault="00602599">
            <w:pPr>
              <w:pStyle w:val="vgutTableText"/>
            </w:pPr>
            <w:r>
              <w:t>12</w:t>
            </w:r>
          </w:p>
        </w:tc>
        <w:tc>
          <w:tcPr>
            <w:tcW w:w="2154" w:type="dxa"/>
          </w:tcPr>
          <w:p w14:paraId="41C9C22E" w14:textId="77777777" w:rsidR="00A407F7" w:rsidRDefault="00602599">
            <w:pPr>
              <w:pStyle w:val="vgutTableText"/>
            </w:pPr>
            <w:r>
              <w:t>Подготовка пакета документов</w:t>
            </w:r>
          </w:p>
        </w:tc>
        <w:tc>
          <w:tcPr>
            <w:tcW w:w="1644" w:type="dxa"/>
          </w:tcPr>
          <w:p w14:paraId="742B2CEF" w14:textId="77777777" w:rsidR="00A407F7" w:rsidRPr="00056A53" w:rsidRDefault="00602599">
            <w:pPr>
              <w:pStyle w:val="vgutTableText"/>
            </w:pPr>
            <w:r w:rsidRPr="00056A53">
              <w:t>16.12.2026 – 20.12.2026</w:t>
            </w:r>
          </w:p>
        </w:tc>
        <w:tc>
          <w:tcPr>
            <w:tcW w:w="2665" w:type="dxa"/>
          </w:tcPr>
          <w:p w14:paraId="3767BEF1" w14:textId="77777777" w:rsidR="00A407F7" w:rsidRDefault="00602599">
            <w:pPr>
              <w:pStyle w:val="vgutTableText"/>
            </w:pPr>
            <w:r>
              <w:t>Подготовить техническую документацию: техническое задание, пояснительную записку, руководство пользователя.</w:t>
            </w:r>
          </w:p>
        </w:tc>
        <w:tc>
          <w:tcPr>
            <w:tcW w:w="2665" w:type="dxa"/>
          </w:tcPr>
          <w:p w14:paraId="2214EF9B" w14:textId="511E38C7" w:rsidR="00A407F7" w:rsidRDefault="005D6666">
            <w:pPr>
              <w:pStyle w:val="vgutTableText"/>
            </w:pPr>
            <w:r w:rsidRPr="005D6666">
              <w:t>Полный комплект технической документации.</w:t>
            </w:r>
          </w:p>
        </w:tc>
      </w:tr>
      <w:tr w:rsidR="00A407F7" w14:paraId="629688C2" w14:textId="77777777">
        <w:tc>
          <w:tcPr>
            <w:tcW w:w="510" w:type="dxa"/>
          </w:tcPr>
          <w:p w14:paraId="56623882" w14:textId="77777777" w:rsidR="00A407F7" w:rsidRDefault="00602599">
            <w:pPr>
              <w:pStyle w:val="vgutTableText"/>
            </w:pPr>
            <w:r>
              <w:t>13</w:t>
            </w:r>
          </w:p>
        </w:tc>
        <w:tc>
          <w:tcPr>
            <w:tcW w:w="2154" w:type="dxa"/>
          </w:tcPr>
          <w:p w14:paraId="111EA93F" w14:textId="77777777" w:rsidR="00A407F7" w:rsidRDefault="00602599">
            <w:pPr>
              <w:pStyle w:val="vgutTableText"/>
            </w:pPr>
            <w:r>
              <w:t>Тестирование и отладка</w:t>
            </w:r>
          </w:p>
        </w:tc>
        <w:tc>
          <w:tcPr>
            <w:tcW w:w="1644" w:type="dxa"/>
          </w:tcPr>
          <w:p w14:paraId="604F9D71" w14:textId="77777777" w:rsidR="00A407F7" w:rsidRPr="00056A53" w:rsidRDefault="00602599">
            <w:pPr>
              <w:pStyle w:val="vgutTableText"/>
            </w:pPr>
            <w:r w:rsidRPr="00056A53">
              <w:t>21.12.2026 – 25.12.2026</w:t>
            </w:r>
          </w:p>
        </w:tc>
        <w:tc>
          <w:tcPr>
            <w:tcW w:w="2665" w:type="dxa"/>
          </w:tcPr>
          <w:p w14:paraId="6957E3CC" w14:textId="77777777" w:rsidR="00A407F7" w:rsidRDefault="00602599">
            <w:pPr>
              <w:pStyle w:val="vgutTableText"/>
            </w:pPr>
            <w:r>
              <w:t>Провести испытания системы и пользовательское тестирование. Устранить выявленные ошибки.</w:t>
            </w:r>
          </w:p>
        </w:tc>
        <w:tc>
          <w:tcPr>
            <w:tcW w:w="2665" w:type="dxa"/>
          </w:tcPr>
          <w:p w14:paraId="6BCAEA97" w14:textId="77777777" w:rsidR="00A407F7" w:rsidRDefault="00602599">
            <w:pPr>
              <w:pStyle w:val="vgutTableText"/>
            </w:pPr>
            <w:r>
              <w:t>Стабильная версия системы, прошедшая приёмочные испытания.</w:t>
            </w:r>
          </w:p>
        </w:tc>
      </w:tr>
      <w:tr w:rsidR="00A407F7" w14:paraId="1A5CAE93" w14:textId="77777777">
        <w:tc>
          <w:tcPr>
            <w:tcW w:w="510" w:type="dxa"/>
          </w:tcPr>
          <w:p w14:paraId="44095584" w14:textId="77777777" w:rsidR="00A407F7" w:rsidRPr="00056A53" w:rsidRDefault="00602599">
            <w:pPr>
              <w:pStyle w:val="vgutTableText"/>
            </w:pPr>
            <w:r w:rsidRPr="00056A53">
              <w:lastRenderedPageBreak/>
              <w:t>14</w:t>
            </w:r>
          </w:p>
        </w:tc>
        <w:tc>
          <w:tcPr>
            <w:tcW w:w="2154" w:type="dxa"/>
          </w:tcPr>
          <w:p w14:paraId="35227708" w14:textId="77777777" w:rsidR="00A407F7" w:rsidRPr="00056A53" w:rsidRDefault="00602599">
            <w:pPr>
              <w:pStyle w:val="vgutTableText"/>
            </w:pPr>
            <w:r w:rsidRPr="00056A53">
              <w:t>Подготовка комплекта документов к защите</w:t>
            </w:r>
          </w:p>
        </w:tc>
        <w:tc>
          <w:tcPr>
            <w:tcW w:w="1644" w:type="dxa"/>
          </w:tcPr>
          <w:p w14:paraId="063D2BBA" w14:textId="77777777" w:rsidR="00A407F7" w:rsidRPr="00056A53" w:rsidRDefault="00602599">
            <w:pPr>
              <w:pStyle w:val="vgutTableText"/>
            </w:pPr>
            <w:r w:rsidRPr="00056A53">
              <w:t>26.12.2026 – 31.12.2026</w:t>
            </w:r>
          </w:p>
        </w:tc>
        <w:tc>
          <w:tcPr>
            <w:tcW w:w="2665" w:type="dxa"/>
          </w:tcPr>
          <w:p w14:paraId="73C32C6C" w14:textId="77777777" w:rsidR="00A407F7" w:rsidRPr="00056A53" w:rsidRDefault="00602599">
            <w:pPr>
              <w:pStyle w:val="vgutTableText"/>
            </w:pPr>
            <w:r w:rsidRPr="00056A53">
              <w:t>Оформить и согласовать с заказчиком комплект документов, подлежащих защите.</w:t>
            </w:r>
          </w:p>
        </w:tc>
        <w:tc>
          <w:tcPr>
            <w:tcW w:w="2665" w:type="dxa"/>
          </w:tcPr>
          <w:p w14:paraId="218C31BC" w14:textId="77777777" w:rsidR="00A407F7" w:rsidRPr="00056A53" w:rsidRDefault="00602599">
            <w:pPr>
              <w:pStyle w:val="vgutTableText"/>
            </w:pPr>
            <w:r w:rsidRPr="00056A53">
              <w:t>Комплект документов, готовый к защите.</w:t>
            </w:r>
          </w:p>
        </w:tc>
      </w:tr>
      <w:tr w:rsidR="00A407F7" w14:paraId="235D1B7E" w14:textId="77777777">
        <w:tc>
          <w:tcPr>
            <w:tcW w:w="510" w:type="dxa"/>
          </w:tcPr>
          <w:p w14:paraId="70A1F67F" w14:textId="77777777" w:rsidR="00A407F7" w:rsidRPr="00056A53" w:rsidRDefault="00602599">
            <w:pPr>
              <w:pStyle w:val="vgutTableText"/>
            </w:pPr>
            <w:r w:rsidRPr="00056A53">
              <w:t>15</w:t>
            </w:r>
          </w:p>
        </w:tc>
        <w:tc>
          <w:tcPr>
            <w:tcW w:w="2154" w:type="dxa"/>
          </w:tcPr>
          <w:p w14:paraId="107A4FB7" w14:textId="77777777" w:rsidR="00A407F7" w:rsidRPr="00056A53" w:rsidRDefault="00602599">
            <w:pPr>
              <w:pStyle w:val="vgutTableText"/>
            </w:pPr>
            <w:r w:rsidRPr="00056A53">
              <w:t>Доработка системы по результатам испытаний</w:t>
            </w:r>
          </w:p>
        </w:tc>
        <w:tc>
          <w:tcPr>
            <w:tcW w:w="1644" w:type="dxa"/>
          </w:tcPr>
          <w:p w14:paraId="3F50D069" w14:textId="77777777" w:rsidR="00A407F7" w:rsidRPr="00056A53" w:rsidRDefault="00602599">
            <w:pPr>
              <w:pStyle w:val="vgutTableText"/>
            </w:pPr>
            <w:r w:rsidRPr="00056A53">
              <w:t>12.01.2027 – 03.04.2027</w:t>
            </w:r>
          </w:p>
        </w:tc>
        <w:tc>
          <w:tcPr>
            <w:tcW w:w="2665" w:type="dxa"/>
          </w:tcPr>
          <w:p w14:paraId="1A581713" w14:textId="77777777" w:rsidR="00A407F7" w:rsidRPr="00056A53" w:rsidRDefault="00602599">
            <w:pPr>
              <w:pStyle w:val="vgutTableText"/>
            </w:pPr>
            <w:r w:rsidRPr="00056A53">
              <w:t>Устранить несоответствия, выявленные при испытаниях, и реализовать требования, не подтверждённые при приёмке.</w:t>
            </w:r>
          </w:p>
        </w:tc>
        <w:tc>
          <w:tcPr>
            <w:tcW w:w="2665" w:type="dxa"/>
          </w:tcPr>
          <w:p w14:paraId="4079FFF4" w14:textId="77777777" w:rsidR="00A407F7" w:rsidRPr="00056A53" w:rsidRDefault="00602599">
            <w:pPr>
              <w:pStyle w:val="vgutTableText"/>
            </w:pPr>
            <w:r w:rsidRPr="00056A53">
              <w:t>Система, соответствующая требованиям настоящего технического задания.</w:t>
            </w:r>
          </w:p>
        </w:tc>
      </w:tr>
      <w:tr w:rsidR="00A407F7" w14:paraId="27ECBD25" w14:textId="77777777">
        <w:tc>
          <w:tcPr>
            <w:tcW w:w="510" w:type="dxa"/>
          </w:tcPr>
          <w:p w14:paraId="45F4812C" w14:textId="77777777" w:rsidR="00A407F7" w:rsidRPr="00056A53" w:rsidRDefault="00602599">
            <w:pPr>
              <w:pStyle w:val="vgutTableText"/>
            </w:pPr>
            <w:r w:rsidRPr="00056A53">
              <w:t>16</w:t>
            </w:r>
          </w:p>
        </w:tc>
        <w:tc>
          <w:tcPr>
            <w:tcW w:w="2154" w:type="dxa"/>
          </w:tcPr>
          <w:p w14:paraId="500C4B00" w14:textId="77777777" w:rsidR="00A407F7" w:rsidRPr="00056A53" w:rsidRDefault="00602599">
            <w:pPr>
              <w:pStyle w:val="vgutTableText"/>
            </w:pPr>
            <w:r w:rsidRPr="00056A53">
              <w:t>Приёмочные испытания и подготовка готового решения</w:t>
            </w:r>
          </w:p>
        </w:tc>
        <w:tc>
          <w:tcPr>
            <w:tcW w:w="1644" w:type="dxa"/>
          </w:tcPr>
          <w:p w14:paraId="02A62CED" w14:textId="77777777" w:rsidR="00A407F7" w:rsidRPr="00056A53" w:rsidRDefault="00602599">
            <w:pPr>
              <w:pStyle w:val="vgutTableText"/>
            </w:pPr>
            <w:r w:rsidRPr="00056A53">
              <w:t>06.04.2027 – 15.05.2027</w:t>
            </w:r>
          </w:p>
        </w:tc>
        <w:tc>
          <w:tcPr>
            <w:tcW w:w="2665" w:type="dxa"/>
          </w:tcPr>
          <w:p w14:paraId="3C161F1E" w14:textId="77777777" w:rsidR="00A407F7" w:rsidRPr="00056A53" w:rsidRDefault="00602599">
            <w:pPr>
              <w:pStyle w:val="vgutTableText"/>
            </w:pPr>
            <w:r w:rsidRPr="00056A53">
              <w:t>Провести приёмочные испытания по критериям таблицы 3 и оформить протокол испытаний.</w:t>
            </w:r>
          </w:p>
        </w:tc>
        <w:tc>
          <w:tcPr>
            <w:tcW w:w="2665" w:type="dxa"/>
          </w:tcPr>
          <w:p w14:paraId="37B4A362" w14:textId="77777777" w:rsidR="00A407F7" w:rsidRPr="00056A53" w:rsidRDefault="00602599">
            <w:pPr>
              <w:pStyle w:val="vgutTableText"/>
            </w:pPr>
            <w:r w:rsidRPr="00056A53">
              <w:t>Готовое решение и протокол приёмочных испытаний.</w:t>
            </w:r>
          </w:p>
        </w:tc>
      </w:tr>
      <w:tr w:rsidR="00A407F7" w14:paraId="4D747C5B" w14:textId="77777777">
        <w:tc>
          <w:tcPr>
            <w:tcW w:w="510" w:type="dxa"/>
          </w:tcPr>
          <w:p w14:paraId="4021066A" w14:textId="77777777" w:rsidR="00A407F7" w:rsidRPr="00056A53" w:rsidRDefault="00602599">
            <w:pPr>
              <w:pStyle w:val="vgutTableText"/>
            </w:pPr>
            <w:r w:rsidRPr="00056A53">
              <w:t>17</w:t>
            </w:r>
          </w:p>
        </w:tc>
        <w:tc>
          <w:tcPr>
            <w:tcW w:w="2154" w:type="dxa"/>
          </w:tcPr>
          <w:p w14:paraId="4DFFDF68" w14:textId="77777777" w:rsidR="00A407F7" w:rsidRPr="00056A53" w:rsidRDefault="00602599">
            <w:pPr>
              <w:pStyle w:val="vgutTableText"/>
            </w:pPr>
            <w:r w:rsidRPr="00056A53">
              <w:t>Передача результатов заказчику и завершение разработки</w:t>
            </w:r>
          </w:p>
        </w:tc>
        <w:tc>
          <w:tcPr>
            <w:tcW w:w="1644" w:type="dxa"/>
          </w:tcPr>
          <w:p w14:paraId="6C2A7CE2" w14:textId="77777777" w:rsidR="00A407F7" w:rsidRPr="00056A53" w:rsidRDefault="00602599">
            <w:pPr>
              <w:pStyle w:val="vgutTableText"/>
            </w:pPr>
            <w:r w:rsidRPr="00056A53">
              <w:t>16.05.2027 – 17.05.2027</w:t>
            </w:r>
          </w:p>
        </w:tc>
        <w:tc>
          <w:tcPr>
            <w:tcW w:w="2665" w:type="dxa"/>
          </w:tcPr>
          <w:p w14:paraId="3505DDB8" w14:textId="77777777" w:rsidR="00A407F7" w:rsidRPr="00056A53" w:rsidRDefault="00602599">
            <w:pPr>
              <w:pStyle w:val="vgutTableText"/>
            </w:pPr>
            <w:r w:rsidRPr="00056A53">
              <w:t>Передать заказчику готовое решение и комплект технической документации.</w:t>
            </w:r>
          </w:p>
        </w:tc>
        <w:tc>
          <w:tcPr>
            <w:tcW w:w="2665" w:type="dxa"/>
          </w:tcPr>
          <w:p w14:paraId="3D1799CF" w14:textId="77777777" w:rsidR="00A407F7" w:rsidRPr="00056A53" w:rsidRDefault="00602599">
            <w:pPr>
              <w:pStyle w:val="vgutTableText"/>
            </w:pPr>
            <w:r w:rsidRPr="00056A53">
              <w:t>Подписанный акт приёмки системы, завершение разработки.</w:t>
            </w:r>
          </w:p>
        </w:tc>
      </w:tr>
    </w:tbl>
    <w:p w14:paraId="08D386F4" w14:textId="77777777" w:rsidR="00A407F7" w:rsidRPr="004E5DE3" w:rsidRDefault="00602599">
      <w:pPr>
        <w:pStyle w:val="1"/>
      </w:pPr>
      <w:bookmarkStart w:id="47" w:name="_Toc241712992"/>
      <w:r w:rsidRPr="004E5DE3">
        <w:lastRenderedPageBreak/>
        <w:t>Порядок разработки системы</w:t>
      </w:r>
      <w:bookmarkEnd w:id="47"/>
    </w:p>
    <w:p w14:paraId="35ECF497" w14:textId="2DD78FB0" w:rsidR="00A407F7" w:rsidRDefault="00602599" w:rsidP="00D824CC">
      <w:r w:rsidRPr="00D824CC">
        <w:t xml:space="preserve">Разработку системы выполняет единственный исполнитель – студент Колледжа </w:t>
      </w:r>
      <w:proofErr w:type="spellStart"/>
      <w:r w:rsidRPr="00D824CC">
        <w:t>ВятГУ</w:t>
      </w:r>
      <w:proofErr w:type="spellEnd"/>
      <w:r w:rsidRPr="00D824CC">
        <w:t>,</w:t>
      </w:r>
      <w:r w:rsidR="002041BA">
        <w:t xml:space="preserve"> Иванова Валерия Александровна</w:t>
      </w:r>
      <w:r w:rsidRPr="00D824CC">
        <w:t>. Работы выполняются последовательно по этапам, приведённым в таблице 2</w:t>
      </w:r>
      <w:r w:rsidR="00D824CC" w:rsidRPr="00D824CC">
        <w:t>.</w:t>
      </w:r>
    </w:p>
    <w:p w14:paraId="5E70164D" w14:textId="77777777" w:rsidR="00A407F7" w:rsidRDefault="00602599">
      <w:pPr>
        <w:pStyle w:val="1"/>
      </w:pPr>
      <w:bookmarkStart w:id="48" w:name="_Toc241712993"/>
      <w:r>
        <w:lastRenderedPageBreak/>
        <w:t>Порядок контроля и приёмки системы</w:t>
      </w:r>
      <w:bookmarkEnd w:id="48"/>
    </w:p>
    <w:p w14:paraId="6A7CD44D" w14:textId="77777777" w:rsidR="005D6666" w:rsidRDefault="005D6666">
      <w:r w:rsidRPr="005D6666">
        <w:t>Контроль и приёмка системы выполняются заказчиком в составе приёмочных испытаний. Испытания проводятся исполнителем в присутствии заказчика на рабочем экземпляре системы, развёрнутом в соответствии с требованиями настоящего технического задания.</w:t>
      </w:r>
    </w:p>
    <w:p w14:paraId="6485BCE0" w14:textId="28589C9C" w:rsidR="00A407F7" w:rsidRDefault="00602599">
      <w:r>
        <w:t>Применяются следующие виды испытаний:</w:t>
      </w:r>
    </w:p>
    <w:p w14:paraId="45BDC05C" w14:textId="77777777" w:rsidR="005D6666" w:rsidRDefault="005D6666" w:rsidP="005D6666">
      <w:r>
        <w:t>демонстрация – выполнение сценария работы с системой и визуальная проверка наличия требуемого результата;</w:t>
      </w:r>
    </w:p>
    <w:p w14:paraId="1B896643" w14:textId="77777777" w:rsidR="005D6666" w:rsidRDefault="005D6666" w:rsidP="005D6666">
      <w:r>
        <w:t>испытание – выполнение серии проверок с фиксацией полученных значений и сопоставлением их с установленными требованиями;</w:t>
      </w:r>
    </w:p>
    <w:p w14:paraId="0124CDD8" w14:textId="77777777" w:rsidR="005D6666" w:rsidRDefault="005D6666" w:rsidP="005D6666">
      <w:r>
        <w:t>инспекция – проверка состава данных, программного кода, конфигурации и документации;</w:t>
      </w:r>
    </w:p>
    <w:p w14:paraId="3D6FFFB2" w14:textId="77777777" w:rsidR="005D6666" w:rsidRDefault="005D6666" w:rsidP="005D6666">
      <w:r>
        <w:t>анализ – проверка результатов расчётов и данных по журналам работы системы.</w:t>
      </w:r>
    </w:p>
    <w:p w14:paraId="25066283" w14:textId="2D8E0C06" w:rsidR="00A407F7" w:rsidRDefault="00602599" w:rsidP="005D6666">
      <w:r>
        <w:t>Перечень проверяемых при приёмке требований и критерии их проверки приведены в таблице 3.</w:t>
      </w:r>
    </w:p>
    <w:p w14:paraId="00FE094B" w14:textId="77777777" w:rsidR="00A407F7" w:rsidRDefault="00602599">
      <w:pPr>
        <w:pStyle w:val="vgutTableName"/>
      </w:pPr>
      <w:r>
        <w:t>Таблица 3 – Перечень проверяемых требований и критерии приёмки</w:t>
      </w:r>
    </w:p>
    <w:tbl>
      <w:tblPr>
        <w:tblStyle w:val="ac"/>
        <w:tblW w:w="10201" w:type="dxa"/>
        <w:tblLayout w:type="fixed"/>
        <w:tblLook w:val="04A0" w:firstRow="1" w:lastRow="0" w:firstColumn="1" w:lastColumn="0" w:noHBand="0" w:noVBand="1"/>
      </w:tblPr>
      <w:tblGrid>
        <w:gridCol w:w="2041"/>
        <w:gridCol w:w="2349"/>
        <w:gridCol w:w="1506"/>
        <w:gridCol w:w="4305"/>
      </w:tblGrid>
      <w:tr w:rsidR="00A407F7" w14:paraId="2D98BB37" w14:textId="77777777" w:rsidTr="00E30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41" w:type="dxa"/>
          </w:tcPr>
          <w:p w14:paraId="2CB74396" w14:textId="77777777" w:rsidR="00A407F7" w:rsidRDefault="00602599">
            <w:pPr>
              <w:pStyle w:val="vgutTableText"/>
              <w:jc w:val="center"/>
            </w:pPr>
            <w:r>
              <w:rPr>
                <w:b/>
              </w:rPr>
              <w:t>Идентификатор</w:t>
            </w:r>
          </w:p>
        </w:tc>
        <w:tc>
          <w:tcPr>
            <w:tcW w:w="2349" w:type="dxa"/>
          </w:tcPr>
          <w:p w14:paraId="0DA893F5" w14:textId="77777777" w:rsidR="00A407F7" w:rsidRDefault="00602599">
            <w:pPr>
              <w:pStyle w:val="vgutTableText"/>
              <w:jc w:val="center"/>
            </w:pPr>
            <w:r>
              <w:rPr>
                <w:b/>
              </w:rPr>
              <w:t>Наименование требования</w:t>
            </w:r>
          </w:p>
        </w:tc>
        <w:tc>
          <w:tcPr>
            <w:tcW w:w="1506" w:type="dxa"/>
          </w:tcPr>
          <w:p w14:paraId="1740E168" w14:textId="77777777" w:rsidR="00A407F7" w:rsidRDefault="00602599">
            <w:pPr>
              <w:pStyle w:val="vgutTableText"/>
              <w:jc w:val="center"/>
            </w:pPr>
            <w:r>
              <w:rPr>
                <w:b/>
              </w:rPr>
              <w:t>Приоритет</w:t>
            </w:r>
          </w:p>
        </w:tc>
        <w:tc>
          <w:tcPr>
            <w:tcW w:w="4305" w:type="dxa"/>
          </w:tcPr>
          <w:p w14:paraId="2F1401E0" w14:textId="77777777" w:rsidR="00A407F7" w:rsidRDefault="00602599">
            <w:pPr>
              <w:pStyle w:val="vgutTableText"/>
              <w:jc w:val="center"/>
            </w:pPr>
            <w:r>
              <w:rPr>
                <w:b/>
              </w:rPr>
              <w:t>Критерий проверки</w:t>
            </w:r>
          </w:p>
        </w:tc>
      </w:tr>
      <w:tr w:rsidR="00A407F7" w14:paraId="0AC626B7" w14:textId="77777777" w:rsidTr="00E30B09">
        <w:tc>
          <w:tcPr>
            <w:tcW w:w="2041" w:type="dxa"/>
          </w:tcPr>
          <w:p w14:paraId="5752FE17" w14:textId="77777777" w:rsidR="00A407F7" w:rsidRDefault="00602599">
            <w:pPr>
              <w:pStyle w:val="vgutTableText"/>
            </w:pPr>
            <w:r>
              <w:t>FR-01</w:t>
            </w:r>
          </w:p>
        </w:tc>
        <w:tc>
          <w:tcPr>
            <w:tcW w:w="2349" w:type="dxa"/>
          </w:tcPr>
          <w:p w14:paraId="25EA9707" w14:textId="158D2A8E" w:rsidR="00A407F7" w:rsidRDefault="005D6666">
            <w:pPr>
              <w:pStyle w:val="vgutTableText"/>
            </w:pPr>
            <w:r w:rsidRPr="005D6666">
              <w:t>Регистрация и вход пользователя</w:t>
            </w:r>
          </w:p>
        </w:tc>
        <w:tc>
          <w:tcPr>
            <w:tcW w:w="1506" w:type="dxa"/>
          </w:tcPr>
          <w:p w14:paraId="33B0C175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EFA7E25" w14:textId="09ED51C8" w:rsidR="00A407F7" w:rsidRDefault="005D6666">
            <w:pPr>
              <w:pStyle w:val="vgutTableText"/>
            </w:pPr>
            <w:r w:rsidRPr="005D6666">
              <w:t>Демонстрация: пользователь регистрируется и выполняет вход по корректному логину и паролю; при неверных данных доступ не предоставляется.</w:t>
            </w:r>
          </w:p>
        </w:tc>
      </w:tr>
      <w:tr w:rsidR="00A407F7" w14:paraId="512CF55E" w14:textId="77777777" w:rsidTr="00E30B09">
        <w:tc>
          <w:tcPr>
            <w:tcW w:w="2041" w:type="dxa"/>
          </w:tcPr>
          <w:p w14:paraId="6EC7E2B7" w14:textId="77777777" w:rsidR="00A407F7" w:rsidRDefault="00602599">
            <w:pPr>
              <w:pStyle w:val="vgutTableText"/>
            </w:pPr>
            <w:r>
              <w:t>FR-02</w:t>
            </w:r>
          </w:p>
        </w:tc>
        <w:tc>
          <w:tcPr>
            <w:tcW w:w="2349" w:type="dxa"/>
          </w:tcPr>
          <w:p w14:paraId="05517514" w14:textId="4A3BF15D" w:rsidR="00A407F7" w:rsidRDefault="005D6666">
            <w:pPr>
              <w:pStyle w:val="vgutTableText"/>
            </w:pPr>
            <w:r w:rsidRPr="005D6666">
              <w:t>Добавление автомобиля</w:t>
            </w:r>
          </w:p>
        </w:tc>
        <w:tc>
          <w:tcPr>
            <w:tcW w:w="1506" w:type="dxa"/>
          </w:tcPr>
          <w:p w14:paraId="210537A4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60344AF8" w14:textId="549ED342" w:rsidR="00A407F7" w:rsidRDefault="005D6666">
            <w:pPr>
              <w:pStyle w:val="vgutTableText"/>
            </w:pPr>
            <w:r w:rsidRPr="005D6666">
              <w:t>Демонстрация: после сохранения автомобиль отображается в списке с указанными маркой, моделью, годом выпуска и текущим пробегом.</w:t>
            </w:r>
          </w:p>
        </w:tc>
      </w:tr>
      <w:tr w:rsidR="00A407F7" w14:paraId="36842DFE" w14:textId="77777777" w:rsidTr="00E30B09">
        <w:tc>
          <w:tcPr>
            <w:tcW w:w="2041" w:type="dxa"/>
          </w:tcPr>
          <w:p w14:paraId="44CDF8DB" w14:textId="77777777" w:rsidR="00A407F7" w:rsidRDefault="00602599">
            <w:pPr>
              <w:pStyle w:val="vgutTableText"/>
            </w:pPr>
            <w:r>
              <w:t>FR-03</w:t>
            </w:r>
          </w:p>
        </w:tc>
        <w:tc>
          <w:tcPr>
            <w:tcW w:w="2349" w:type="dxa"/>
          </w:tcPr>
          <w:p w14:paraId="2CD0BE01" w14:textId="712493CB" w:rsidR="00A407F7" w:rsidRDefault="005D6666">
            <w:pPr>
              <w:pStyle w:val="vgutTableText"/>
            </w:pPr>
            <w:r w:rsidRPr="005D6666">
              <w:t>Ведение истории ТО и ремонтов</w:t>
            </w:r>
          </w:p>
        </w:tc>
        <w:tc>
          <w:tcPr>
            <w:tcW w:w="1506" w:type="dxa"/>
          </w:tcPr>
          <w:p w14:paraId="5F15FB09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694C7DD4" w14:textId="7227626A" w:rsidR="00A407F7" w:rsidRDefault="005D6666">
            <w:pPr>
              <w:pStyle w:val="vgutTableText"/>
            </w:pPr>
            <w:r w:rsidRPr="005D6666">
              <w:t>Демонстрация: создаётся запись с видом работы, датой, пробегом и стоимостью; запись отображается в истории автомобиля.</w:t>
            </w:r>
          </w:p>
        </w:tc>
      </w:tr>
      <w:tr w:rsidR="00A407F7" w14:paraId="30892D22" w14:textId="77777777" w:rsidTr="00E30B09">
        <w:tc>
          <w:tcPr>
            <w:tcW w:w="2041" w:type="dxa"/>
          </w:tcPr>
          <w:p w14:paraId="07E54C68" w14:textId="77777777" w:rsidR="00A407F7" w:rsidRDefault="00602599">
            <w:pPr>
              <w:pStyle w:val="vgutTableText"/>
            </w:pPr>
            <w:r>
              <w:t>FR-04</w:t>
            </w:r>
          </w:p>
        </w:tc>
        <w:tc>
          <w:tcPr>
            <w:tcW w:w="2349" w:type="dxa"/>
          </w:tcPr>
          <w:p w14:paraId="02B0F12D" w14:textId="6DB62042" w:rsidR="00A407F7" w:rsidRDefault="005D6666">
            <w:pPr>
              <w:pStyle w:val="vgutTableText"/>
            </w:pPr>
            <w:r w:rsidRPr="005D6666">
              <w:t>Расчёт следующего технического обслуживания</w:t>
            </w:r>
          </w:p>
        </w:tc>
        <w:tc>
          <w:tcPr>
            <w:tcW w:w="1506" w:type="dxa"/>
          </w:tcPr>
          <w:p w14:paraId="5920F216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5FF40C4F" w14:textId="2D623A7C" w:rsidR="00A407F7" w:rsidRDefault="005D6666">
            <w:pPr>
              <w:pStyle w:val="vgutTableText"/>
            </w:pPr>
            <w:r w:rsidRPr="005D6666">
              <w:t>Анализ: при последнем ТО на 80 000 км и интервале 10 000 км система рассчитывает следующее ТО на 90 000 км.</w:t>
            </w:r>
          </w:p>
        </w:tc>
      </w:tr>
      <w:tr w:rsidR="00A407F7" w14:paraId="07019911" w14:textId="77777777" w:rsidTr="00E30B09">
        <w:tc>
          <w:tcPr>
            <w:tcW w:w="2041" w:type="dxa"/>
          </w:tcPr>
          <w:p w14:paraId="1995438D" w14:textId="77777777" w:rsidR="00A407F7" w:rsidRDefault="00602599">
            <w:pPr>
              <w:pStyle w:val="vgutTableText"/>
            </w:pPr>
            <w:r>
              <w:t>FR-05</w:t>
            </w:r>
          </w:p>
        </w:tc>
        <w:tc>
          <w:tcPr>
            <w:tcW w:w="2349" w:type="dxa"/>
          </w:tcPr>
          <w:p w14:paraId="0E4D35AB" w14:textId="207CFE8D" w:rsidR="00A407F7" w:rsidRDefault="005D6666">
            <w:pPr>
              <w:pStyle w:val="vgutTableText"/>
            </w:pPr>
            <w:r w:rsidRPr="005D6666">
              <w:t>Уведомление о приближении ТО</w:t>
            </w:r>
          </w:p>
        </w:tc>
        <w:tc>
          <w:tcPr>
            <w:tcW w:w="1506" w:type="dxa"/>
          </w:tcPr>
          <w:p w14:paraId="43109280" w14:textId="77777777" w:rsidR="00A407F7" w:rsidRDefault="00602599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6DD106DF" w14:textId="7FF0A26A" w:rsidR="00A407F7" w:rsidRDefault="005D6666">
            <w:pPr>
              <w:pStyle w:val="vgutTableText"/>
            </w:pPr>
            <w:r w:rsidRPr="005D6666">
              <w:t>Испытание: при достижении установленного порога система формирует уведомление о приближении или наступлении срока ТО.</w:t>
            </w:r>
          </w:p>
        </w:tc>
      </w:tr>
      <w:tr w:rsidR="00A407F7" w14:paraId="169182A2" w14:textId="77777777" w:rsidTr="00E30B09">
        <w:tc>
          <w:tcPr>
            <w:tcW w:w="2041" w:type="dxa"/>
          </w:tcPr>
          <w:p w14:paraId="6359E4FC" w14:textId="77777777" w:rsidR="00A407F7" w:rsidRDefault="00602599">
            <w:pPr>
              <w:pStyle w:val="vgutTableText"/>
            </w:pPr>
            <w:r>
              <w:lastRenderedPageBreak/>
              <w:t>FR-06</w:t>
            </w:r>
          </w:p>
        </w:tc>
        <w:tc>
          <w:tcPr>
            <w:tcW w:w="2349" w:type="dxa"/>
          </w:tcPr>
          <w:p w14:paraId="0AB28026" w14:textId="0B81CD7E" w:rsidR="00A407F7" w:rsidRDefault="005D6666">
            <w:pPr>
              <w:pStyle w:val="vgutTableText"/>
            </w:pPr>
            <w:r w:rsidRPr="005D6666">
              <w:t>Учёт расходов</w:t>
            </w:r>
          </w:p>
        </w:tc>
        <w:tc>
          <w:tcPr>
            <w:tcW w:w="1506" w:type="dxa"/>
          </w:tcPr>
          <w:p w14:paraId="7CEAFB28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5DB22710" w14:textId="52D7408A" w:rsidR="00A407F7" w:rsidRDefault="005D6666">
            <w:pPr>
              <w:pStyle w:val="vgutTableText"/>
            </w:pPr>
            <w:r w:rsidRPr="005D6666">
              <w:t>Демонстрация: расход сохраняется с указанной категорией, датой и суммой и отображается в истории расходов.</w:t>
            </w:r>
          </w:p>
        </w:tc>
      </w:tr>
      <w:tr w:rsidR="00A407F7" w14:paraId="70A3F7AB" w14:textId="77777777" w:rsidTr="00E30B09">
        <w:tc>
          <w:tcPr>
            <w:tcW w:w="2041" w:type="dxa"/>
          </w:tcPr>
          <w:p w14:paraId="674D30F4" w14:textId="77777777" w:rsidR="00A407F7" w:rsidRDefault="00602599">
            <w:pPr>
              <w:pStyle w:val="vgutTableText"/>
            </w:pPr>
            <w:r>
              <w:t>FR-07</w:t>
            </w:r>
          </w:p>
        </w:tc>
        <w:tc>
          <w:tcPr>
            <w:tcW w:w="2349" w:type="dxa"/>
          </w:tcPr>
          <w:p w14:paraId="175BF203" w14:textId="3BAB8611" w:rsidR="00A407F7" w:rsidRDefault="005D6666">
            <w:pPr>
              <w:pStyle w:val="vgutTableText"/>
            </w:pPr>
            <w:r w:rsidRPr="005D6666">
              <w:t>Финансовый анализ</w:t>
            </w:r>
          </w:p>
        </w:tc>
        <w:tc>
          <w:tcPr>
            <w:tcW w:w="1506" w:type="dxa"/>
          </w:tcPr>
          <w:p w14:paraId="3D6009BF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2862C81E" w14:textId="2FFBE2E1" w:rsidR="00A407F7" w:rsidRDefault="005D6666">
            <w:pPr>
              <w:pStyle w:val="vgutTableText"/>
            </w:pPr>
            <w:r w:rsidRPr="005D6666">
              <w:t>Испытание: за выбранный период система рассчитывает общую сумму расходов и суммы по категориям.</w:t>
            </w:r>
          </w:p>
        </w:tc>
      </w:tr>
      <w:tr w:rsidR="00A407F7" w14:paraId="5E282080" w14:textId="77777777" w:rsidTr="00E30B09">
        <w:tc>
          <w:tcPr>
            <w:tcW w:w="2041" w:type="dxa"/>
          </w:tcPr>
          <w:p w14:paraId="5D6153FB" w14:textId="77777777" w:rsidR="00A407F7" w:rsidRDefault="00602599">
            <w:pPr>
              <w:pStyle w:val="vgutTableText"/>
            </w:pPr>
            <w:r>
              <w:t>FR-08</w:t>
            </w:r>
          </w:p>
        </w:tc>
        <w:tc>
          <w:tcPr>
            <w:tcW w:w="2349" w:type="dxa"/>
          </w:tcPr>
          <w:p w14:paraId="79DF9D92" w14:textId="45DF5420" w:rsidR="00A407F7" w:rsidRDefault="005D6666">
            <w:pPr>
              <w:pStyle w:val="vgutTableText"/>
            </w:pPr>
            <w:r w:rsidRPr="005D6666">
              <w:t>Учёт заправок и расход топлива</w:t>
            </w:r>
          </w:p>
        </w:tc>
        <w:tc>
          <w:tcPr>
            <w:tcW w:w="1506" w:type="dxa"/>
          </w:tcPr>
          <w:p w14:paraId="12ACDEA1" w14:textId="77777777" w:rsidR="00A407F7" w:rsidRDefault="00602599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0CE5923F" w14:textId="55BB9692" w:rsidR="00A407F7" w:rsidRDefault="005D6666">
            <w:pPr>
              <w:pStyle w:val="vgutTableText"/>
            </w:pPr>
            <w:r w:rsidRPr="005D6666">
              <w:t>Испытание: при наличии корректных данных о пробеге и объёме топлива система рассчитывает расход в л/100 км.</w:t>
            </w:r>
          </w:p>
        </w:tc>
      </w:tr>
      <w:tr w:rsidR="00A407F7" w14:paraId="58EAD369" w14:textId="77777777" w:rsidTr="00E30B09">
        <w:tc>
          <w:tcPr>
            <w:tcW w:w="2041" w:type="dxa"/>
          </w:tcPr>
          <w:p w14:paraId="4473AF62" w14:textId="77777777" w:rsidR="00A407F7" w:rsidRDefault="00602599">
            <w:pPr>
              <w:pStyle w:val="vgutTableText"/>
            </w:pPr>
            <w:r>
              <w:t>FR-09</w:t>
            </w:r>
          </w:p>
        </w:tc>
        <w:tc>
          <w:tcPr>
            <w:tcW w:w="2349" w:type="dxa"/>
          </w:tcPr>
          <w:p w14:paraId="251C171F" w14:textId="6CBEAEA5" w:rsidR="00A407F7" w:rsidRDefault="005D6666">
            <w:pPr>
              <w:pStyle w:val="vgutTableText"/>
            </w:pPr>
            <w:r w:rsidRPr="005D6666">
              <w:t>Анализ изменения расхода топлива</w:t>
            </w:r>
          </w:p>
        </w:tc>
        <w:tc>
          <w:tcPr>
            <w:tcW w:w="1506" w:type="dxa"/>
          </w:tcPr>
          <w:p w14:paraId="41AFD5E8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1ADF05D" w14:textId="4DF5D0A6" w:rsidR="00A407F7" w:rsidRDefault="00E30B09">
            <w:pPr>
              <w:pStyle w:val="vgutTableText"/>
            </w:pPr>
            <w:r w:rsidRPr="00E30B09">
              <w:t>Демонстрация: система отображает изменение среднего расхода топлива за выбранные периоды.</w:t>
            </w:r>
          </w:p>
        </w:tc>
      </w:tr>
      <w:tr w:rsidR="00A407F7" w14:paraId="4D3D43D8" w14:textId="77777777" w:rsidTr="00E30B09">
        <w:tc>
          <w:tcPr>
            <w:tcW w:w="2041" w:type="dxa"/>
          </w:tcPr>
          <w:p w14:paraId="43BD42C1" w14:textId="77777777" w:rsidR="00A407F7" w:rsidRDefault="00602599">
            <w:pPr>
              <w:pStyle w:val="vgutTableText"/>
            </w:pPr>
            <w:r>
              <w:t>FR-10</w:t>
            </w:r>
          </w:p>
        </w:tc>
        <w:tc>
          <w:tcPr>
            <w:tcW w:w="2349" w:type="dxa"/>
          </w:tcPr>
          <w:p w14:paraId="4EB6B743" w14:textId="539D8031" w:rsidR="00A407F7" w:rsidRDefault="00E30B09">
            <w:pPr>
              <w:pStyle w:val="vgutTableText"/>
            </w:pPr>
            <w:r w:rsidRPr="00E30B09">
              <w:t>Условный показатель состояния автомобиля</w:t>
            </w:r>
          </w:p>
        </w:tc>
        <w:tc>
          <w:tcPr>
            <w:tcW w:w="1506" w:type="dxa"/>
          </w:tcPr>
          <w:p w14:paraId="52A15450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22C6C23" w14:textId="4A900270" w:rsidR="00A407F7" w:rsidRDefault="00E30B09">
            <w:pPr>
              <w:pStyle w:val="vgutTableText"/>
            </w:pPr>
            <w:r w:rsidRPr="00E30B09">
              <w:t>Анализ: система рассчитывает показатель по установленной формуле и отображает его значение и учитываемые факторы.</w:t>
            </w:r>
          </w:p>
        </w:tc>
      </w:tr>
      <w:tr w:rsidR="00A407F7" w14:paraId="5EAB3C54" w14:textId="77777777" w:rsidTr="00E30B09">
        <w:tc>
          <w:tcPr>
            <w:tcW w:w="2041" w:type="dxa"/>
          </w:tcPr>
          <w:p w14:paraId="42609A19" w14:textId="77777777" w:rsidR="00A407F7" w:rsidRDefault="00602599">
            <w:pPr>
              <w:pStyle w:val="vgutTableText"/>
            </w:pPr>
            <w:r>
              <w:t>FR-11</w:t>
            </w:r>
          </w:p>
        </w:tc>
        <w:tc>
          <w:tcPr>
            <w:tcW w:w="2349" w:type="dxa"/>
          </w:tcPr>
          <w:p w14:paraId="0F0488C0" w14:textId="66767297" w:rsidR="00A407F7" w:rsidRDefault="00E30B09">
            <w:pPr>
              <w:pStyle w:val="vgutTableText"/>
            </w:pPr>
            <w:r w:rsidRPr="00E30B09">
              <w:t>Контроль недостаточности данных</w:t>
            </w:r>
          </w:p>
        </w:tc>
        <w:tc>
          <w:tcPr>
            <w:tcW w:w="1506" w:type="dxa"/>
          </w:tcPr>
          <w:p w14:paraId="3BFEF528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3F0FDD58" w14:textId="1C04040A" w:rsidR="00A407F7" w:rsidRDefault="00E30B09">
            <w:pPr>
              <w:pStyle w:val="vgutTableText"/>
            </w:pPr>
            <w:r w:rsidRPr="00E30B09">
              <w:t>Испытание: при недостаточном количестве исходных данных система сообщает о невозможности или ограниченной достоверности расчёта.</w:t>
            </w:r>
          </w:p>
        </w:tc>
      </w:tr>
      <w:tr w:rsidR="00A407F7" w14:paraId="52A33AB5" w14:textId="77777777" w:rsidTr="00E30B09">
        <w:tc>
          <w:tcPr>
            <w:tcW w:w="2041" w:type="dxa"/>
          </w:tcPr>
          <w:p w14:paraId="6A3647AB" w14:textId="77777777" w:rsidR="00A407F7" w:rsidRDefault="00602599">
            <w:pPr>
              <w:pStyle w:val="vgutTableText"/>
            </w:pPr>
            <w:r>
              <w:t>FR-12</w:t>
            </w:r>
          </w:p>
        </w:tc>
        <w:tc>
          <w:tcPr>
            <w:tcW w:w="2349" w:type="dxa"/>
          </w:tcPr>
          <w:p w14:paraId="3F684D34" w14:textId="3AFC1A1C" w:rsidR="00A407F7" w:rsidRDefault="00E30B09">
            <w:pPr>
              <w:pStyle w:val="vgutTableText"/>
            </w:pPr>
            <w:r w:rsidRPr="00E30B09">
              <w:t>Поиск автосервиса по виду работ</w:t>
            </w:r>
          </w:p>
        </w:tc>
        <w:tc>
          <w:tcPr>
            <w:tcW w:w="1506" w:type="dxa"/>
          </w:tcPr>
          <w:p w14:paraId="1F6694D1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3D67CFFF" w14:textId="73353F2C" w:rsidR="00A407F7" w:rsidRDefault="00E30B09">
            <w:pPr>
              <w:pStyle w:val="vgutTableText"/>
            </w:pPr>
            <w:r w:rsidRPr="00E30B09">
              <w:t>Демонстрация: по выбранному виду работы отображаются соответствующие автосервисы при наличии подходящих записей.</w:t>
            </w:r>
          </w:p>
        </w:tc>
      </w:tr>
      <w:tr w:rsidR="00A407F7" w14:paraId="043E70E6" w14:textId="77777777" w:rsidTr="00E30B09">
        <w:tc>
          <w:tcPr>
            <w:tcW w:w="2041" w:type="dxa"/>
          </w:tcPr>
          <w:p w14:paraId="5B10201F" w14:textId="77777777" w:rsidR="00A407F7" w:rsidRDefault="00602599">
            <w:pPr>
              <w:pStyle w:val="vgutTableText"/>
            </w:pPr>
            <w:r>
              <w:t>FR-13</w:t>
            </w:r>
          </w:p>
        </w:tc>
        <w:tc>
          <w:tcPr>
            <w:tcW w:w="2349" w:type="dxa"/>
          </w:tcPr>
          <w:p w14:paraId="14AD3475" w14:textId="0ECA1720" w:rsidR="00A407F7" w:rsidRDefault="00E30B09">
            <w:pPr>
              <w:pStyle w:val="vgutTableText"/>
            </w:pPr>
            <w:r w:rsidRPr="00E30B09">
              <w:t>Отображение информации об автосервисе</w:t>
            </w:r>
          </w:p>
        </w:tc>
        <w:tc>
          <w:tcPr>
            <w:tcW w:w="1506" w:type="dxa"/>
          </w:tcPr>
          <w:p w14:paraId="53C23542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5C820D20" w14:textId="5EA064CB" w:rsidR="00A407F7" w:rsidRDefault="00E30B09">
            <w:pPr>
              <w:pStyle w:val="vgutTableText"/>
            </w:pPr>
            <w:r w:rsidRPr="00E30B09">
              <w:t>Демонстрация: отображаются название, адрес, контакты, график работы, услуга, стоимость и дата последнего обновления.</w:t>
            </w:r>
          </w:p>
        </w:tc>
      </w:tr>
      <w:tr w:rsidR="00A407F7" w14:paraId="16A4D7E7" w14:textId="77777777" w:rsidTr="00E30B09">
        <w:tc>
          <w:tcPr>
            <w:tcW w:w="2041" w:type="dxa"/>
          </w:tcPr>
          <w:p w14:paraId="6A7DED16" w14:textId="77777777" w:rsidR="00A407F7" w:rsidRDefault="00602599">
            <w:pPr>
              <w:pStyle w:val="vgutTableText"/>
            </w:pPr>
            <w:r>
              <w:t>FR-14</w:t>
            </w:r>
          </w:p>
        </w:tc>
        <w:tc>
          <w:tcPr>
            <w:tcW w:w="2349" w:type="dxa"/>
          </w:tcPr>
          <w:p w14:paraId="7BFD5468" w14:textId="296DF7C6" w:rsidR="00A407F7" w:rsidRDefault="00E30B09">
            <w:pPr>
              <w:pStyle w:val="vgutTableText"/>
            </w:pPr>
            <w:r w:rsidRPr="00E30B09">
              <w:t>Создание запроса на обращение в автосервис</w:t>
            </w:r>
          </w:p>
        </w:tc>
        <w:tc>
          <w:tcPr>
            <w:tcW w:w="1506" w:type="dxa"/>
          </w:tcPr>
          <w:p w14:paraId="409C1DCE" w14:textId="77777777" w:rsidR="00A407F7" w:rsidRDefault="00602599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403043C6" w14:textId="03A5DEA5" w:rsidR="00A407F7" w:rsidRDefault="00E30B09">
            <w:pPr>
              <w:pStyle w:val="vgutTableText"/>
            </w:pPr>
            <w:r w:rsidRPr="00E30B09">
              <w:t>Демонстрация: запрос сохраняется в профиле пользователя и содержит выбранный автосервис и услугу; автоматическая передача запроса не выполняется.</w:t>
            </w:r>
          </w:p>
        </w:tc>
      </w:tr>
      <w:tr w:rsidR="00A407F7" w14:paraId="170C069E" w14:textId="77777777" w:rsidTr="00E30B09">
        <w:tc>
          <w:tcPr>
            <w:tcW w:w="2041" w:type="dxa"/>
          </w:tcPr>
          <w:p w14:paraId="4CFB6BA5" w14:textId="77777777" w:rsidR="00A407F7" w:rsidRDefault="00602599">
            <w:pPr>
              <w:pStyle w:val="vgutTableText"/>
            </w:pPr>
            <w:r>
              <w:t>FR-15</w:t>
            </w:r>
          </w:p>
        </w:tc>
        <w:tc>
          <w:tcPr>
            <w:tcW w:w="2349" w:type="dxa"/>
          </w:tcPr>
          <w:p w14:paraId="645D71A8" w14:textId="4B31EF3F" w:rsidR="00A407F7" w:rsidRDefault="00E30B09">
            <w:pPr>
              <w:pStyle w:val="vgutTableText"/>
            </w:pPr>
            <w:r w:rsidRPr="00E30B09">
              <w:t>Формирование сводной информации по автомобилю</w:t>
            </w:r>
          </w:p>
        </w:tc>
        <w:tc>
          <w:tcPr>
            <w:tcW w:w="1506" w:type="dxa"/>
          </w:tcPr>
          <w:p w14:paraId="6FDE1644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36091F8C" w14:textId="5A270F0E" w:rsidR="00A407F7" w:rsidRDefault="00E30B09">
            <w:pPr>
              <w:pStyle w:val="vgutTableText"/>
            </w:pPr>
            <w:r w:rsidRPr="00E30B09">
              <w:t>Демонстрация: система отображает основные характеристики автомобиля, сведения о ТО, расходах, топливе и ближайшем обслуживании.</w:t>
            </w:r>
          </w:p>
        </w:tc>
      </w:tr>
      <w:tr w:rsidR="00A407F7" w14:paraId="288BC30E" w14:textId="77777777" w:rsidTr="00E30B09">
        <w:tc>
          <w:tcPr>
            <w:tcW w:w="2041" w:type="dxa"/>
          </w:tcPr>
          <w:p w14:paraId="43669D30" w14:textId="77777777" w:rsidR="00A407F7" w:rsidRDefault="00602599">
            <w:pPr>
              <w:pStyle w:val="vgutTableText"/>
            </w:pPr>
            <w:r>
              <w:t>FR-16</w:t>
            </w:r>
          </w:p>
        </w:tc>
        <w:tc>
          <w:tcPr>
            <w:tcW w:w="2349" w:type="dxa"/>
          </w:tcPr>
          <w:p w14:paraId="52A90058" w14:textId="5B02187F" w:rsidR="00A407F7" w:rsidRDefault="00E30B09">
            <w:pPr>
              <w:pStyle w:val="vgutTableText"/>
            </w:pPr>
            <w:r w:rsidRPr="00E30B09">
              <w:t>Администрирование справочной информации</w:t>
            </w:r>
            <w:r w:rsidRPr="00E30B09">
              <w:t xml:space="preserve"> </w:t>
            </w:r>
          </w:p>
        </w:tc>
        <w:tc>
          <w:tcPr>
            <w:tcW w:w="1506" w:type="dxa"/>
          </w:tcPr>
          <w:p w14:paraId="387F1BDE" w14:textId="77777777" w:rsidR="00A407F7" w:rsidRDefault="00602599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7F5CDCB3" w14:textId="79B70E69" w:rsidR="00A407F7" w:rsidRDefault="00E30B09">
            <w:pPr>
              <w:pStyle w:val="vgutTableText"/>
            </w:pPr>
            <w:r w:rsidRPr="00E30B09">
              <w:t>Демонстрация: администратор может добавить, изменить и удалить сведения об автосервисе и регламенте ТО.</w:t>
            </w:r>
          </w:p>
        </w:tc>
      </w:tr>
      <w:tr w:rsidR="00A407F7" w14:paraId="33C80F19" w14:textId="77777777" w:rsidTr="00E30B09">
        <w:tc>
          <w:tcPr>
            <w:tcW w:w="2041" w:type="dxa"/>
          </w:tcPr>
          <w:p w14:paraId="449EAC0D" w14:textId="77777777" w:rsidR="00A407F7" w:rsidRDefault="00602599">
            <w:pPr>
              <w:pStyle w:val="vgutTableText"/>
            </w:pPr>
            <w:r>
              <w:lastRenderedPageBreak/>
              <w:t>NFR-01</w:t>
            </w:r>
          </w:p>
        </w:tc>
        <w:tc>
          <w:tcPr>
            <w:tcW w:w="2349" w:type="dxa"/>
          </w:tcPr>
          <w:p w14:paraId="163B51A2" w14:textId="4083BC55" w:rsidR="00A407F7" w:rsidRDefault="00E30B09">
            <w:pPr>
              <w:pStyle w:val="vgutTableText"/>
            </w:pPr>
            <w:r w:rsidRPr="00E30B09">
              <w:t>Время отклика системы</w:t>
            </w:r>
          </w:p>
        </w:tc>
        <w:tc>
          <w:tcPr>
            <w:tcW w:w="1506" w:type="dxa"/>
          </w:tcPr>
          <w:p w14:paraId="7CB75E55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21AAE2B5" w14:textId="091E9BF1" w:rsidR="00A407F7" w:rsidRDefault="00E30B09">
            <w:pPr>
              <w:pStyle w:val="vgutTableText"/>
            </w:pPr>
            <w:r w:rsidRPr="00E30B09">
              <w:t>Испытание: основные операции выполняются за время, установленное в подразделе «Требования к показателям назначения».</w:t>
            </w:r>
          </w:p>
        </w:tc>
      </w:tr>
      <w:tr w:rsidR="00A407F7" w14:paraId="2D520A57" w14:textId="77777777" w:rsidTr="00E30B09">
        <w:tc>
          <w:tcPr>
            <w:tcW w:w="2041" w:type="dxa"/>
          </w:tcPr>
          <w:p w14:paraId="1CF807A7" w14:textId="77777777" w:rsidR="00A407F7" w:rsidRDefault="00602599">
            <w:pPr>
              <w:pStyle w:val="vgutTableText"/>
            </w:pPr>
            <w:r>
              <w:t>NFR-02</w:t>
            </w:r>
          </w:p>
        </w:tc>
        <w:tc>
          <w:tcPr>
            <w:tcW w:w="2349" w:type="dxa"/>
          </w:tcPr>
          <w:p w14:paraId="724A55C6" w14:textId="7AB07A62" w:rsidR="00A407F7" w:rsidRDefault="00E30B09">
            <w:pPr>
              <w:pStyle w:val="vgutTableText"/>
            </w:pPr>
            <w:r w:rsidRPr="00E30B09">
              <w:t>Доступность системы</w:t>
            </w:r>
          </w:p>
        </w:tc>
        <w:tc>
          <w:tcPr>
            <w:tcW w:w="1506" w:type="dxa"/>
          </w:tcPr>
          <w:p w14:paraId="28C99168" w14:textId="77777777" w:rsidR="00A407F7" w:rsidRDefault="00602599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57DBFBA7" w14:textId="0E042488" w:rsidR="00A407F7" w:rsidRDefault="00E30B09">
            <w:pPr>
              <w:pStyle w:val="vgutTableText"/>
            </w:pPr>
            <w:r w:rsidRPr="00E30B09">
              <w:t>Анализ: по журналам работы за календарный месяц доступность системы составляет не менее 99 % без учёта планового обслуживания.</w:t>
            </w:r>
          </w:p>
        </w:tc>
      </w:tr>
      <w:tr w:rsidR="00A407F7" w14:paraId="1E83BFD0" w14:textId="77777777" w:rsidTr="00E30B09">
        <w:tc>
          <w:tcPr>
            <w:tcW w:w="2041" w:type="dxa"/>
          </w:tcPr>
          <w:p w14:paraId="3F6368D2" w14:textId="77777777" w:rsidR="00A407F7" w:rsidRDefault="00602599">
            <w:pPr>
              <w:pStyle w:val="vgutTableText"/>
            </w:pPr>
            <w:r>
              <w:t>NFR-03</w:t>
            </w:r>
          </w:p>
        </w:tc>
        <w:tc>
          <w:tcPr>
            <w:tcW w:w="2349" w:type="dxa"/>
          </w:tcPr>
          <w:p w14:paraId="63B9297D" w14:textId="4E1B1D6F" w:rsidR="00A407F7" w:rsidRDefault="00E30B09">
            <w:pPr>
              <w:pStyle w:val="vgutTableText"/>
            </w:pPr>
            <w:r w:rsidRPr="00E30B09">
              <w:t>Сохранность данных</w:t>
            </w:r>
          </w:p>
        </w:tc>
        <w:tc>
          <w:tcPr>
            <w:tcW w:w="1506" w:type="dxa"/>
          </w:tcPr>
          <w:p w14:paraId="51797B26" w14:textId="77777777" w:rsidR="00A407F7" w:rsidRDefault="00602599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3C76395F" w14:textId="434C59E1" w:rsidR="00A407F7" w:rsidRDefault="00E30B09">
            <w:pPr>
              <w:pStyle w:val="vgutTableText"/>
            </w:pPr>
            <w:r w:rsidRPr="00E30B09">
              <w:t>Испытание: после перезапуска серверной части сохранённые данные автомобиля, ТО, ремонтов, расходов и заправок не теряются.</w:t>
            </w:r>
          </w:p>
        </w:tc>
      </w:tr>
      <w:tr w:rsidR="00A407F7" w14:paraId="6A5D0FBB" w14:textId="77777777" w:rsidTr="00E30B09">
        <w:tc>
          <w:tcPr>
            <w:tcW w:w="2041" w:type="dxa"/>
          </w:tcPr>
          <w:p w14:paraId="3F626149" w14:textId="77777777" w:rsidR="00A407F7" w:rsidRDefault="00602599">
            <w:pPr>
              <w:pStyle w:val="vgutTableText"/>
            </w:pPr>
            <w:r>
              <w:t>NFR-04</w:t>
            </w:r>
          </w:p>
        </w:tc>
        <w:tc>
          <w:tcPr>
            <w:tcW w:w="2349" w:type="dxa"/>
          </w:tcPr>
          <w:p w14:paraId="3C3AF560" w14:textId="14F16BAC" w:rsidR="00A407F7" w:rsidRDefault="00E30B09">
            <w:pPr>
              <w:pStyle w:val="vgutTableText"/>
            </w:pPr>
            <w:r w:rsidRPr="00E30B09">
              <w:t>Защита информации</w:t>
            </w:r>
          </w:p>
        </w:tc>
        <w:tc>
          <w:tcPr>
            <w:tcW w:w="1506" w:type="dxa"/>
          </w:tcPr>
          <w:p w14:paraId="3CE44522" w14:textId="77777777" w:rsidR="00A407F7" w:rsidRDefault="00602599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C3CFA5A" w14:textId="309ECBE5" w:rsidR="00A407F7" w:rsidRDefault="00E30B09">
            <w:pPr>
              <w:pStyle w:val="vgutTableText"/>
            </w:pPr>
            <w:r w:rsidRPr="00E30B09">
              <w:t>Инспекция: пароли отсутствуют в базе данных в открытом виде, передача данных выполняется по HTTPS с TLS не ниже 1.2.</w:t>
            </w:r>
          </w:p>
        </w:tc>
      </w:tr>
      <w:tr w:rsidR="00A407F7" w14:paraId="794775AC" w14:textId="77777777" w:rsidTr="00E30B09">
        <w:tc>
          <w:tcPr>
            <w:tcW w:w="2041" w:type="dxa"/>
          </w:tcPr>
          <w:p w14:paraId="0F316C40" w14:textId="77777777" w:rsidR="00A407F7" w:rsidRDefault="00602599">
            <w:pPr>
              <w:pStyle w:val="vgutTableText"/>
            </w:pPr>
            <w:r>
              <w:t>NFR-05</w:t>
            </w:r>
          </w:p>
        </w:tc>
        <w:tc>
          <w:tcPr>
            <w:tcW w:w="23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0B09" w:rsidRPr="00E30B09" w14:paraId="1648E0C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E99D6B" w14:textId="77777777" w:rsidR="00E30B09" w:rsidRPr="00E30B09" w:rsidRDefault="00E30B09" w:rsidP="00E30B09">
                  <w:pPr>
                    <w:pStyle w:val="vgutTableText"/>
                  </w:pPr>
                </w:p>
              </w:tc>
            </w:tr>
          </w:tbl>
          <w:p w14:paraId="04E3C9AD" w14:textId="77777777" w:rsidR="00E30B09" w:rsidRPr="00E30B09" w:rsidRDefault="00E30B09" w:rsidP="00E30B09">
            <w:pPr>
              <w:pStyle w:val="vgutTableTex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6"/>
            </w:tblGrid>
            <w:tr w:rsidR="00E30B09" w:rsidRPr="00E30B09" w14:paraId="2B3C488D" w14:textId="77777777">
              <w:trPr>
                <w:tblCellSpacing w:w="15" w:type="dxa"/>
              </w:trPr>
              <w:tc>
                <w:tcPr>
                  <w:tcW w:w="2406" w:type="dxa"/>
                  <w:vAlign w:val="center"/>
                  <w:hideMark/>
                </w:tcPr>
                <w:p w14:paraId="682354CF" w14:textId="77777777" w:rsidR="00E30B09" w:rsidRDefault="00E30B09" w:rsidP="00E30B09">
                  <w:pPr>
                    <w:pStyle w:val="vgutTableText"/>
                  </w:pPr>
                  <w:r w:rsidRPr="00E30B09">
                    <w:t xml:space="preserve">Разграничение </w:t>
                  </w:r>
                </w:p>
                <w:p w14:paraId="31BC98BD" w14:textId="5A180FCF" w:rsidR="00E30B09" w:rsidRPr="00E30B09" w:rsidRDefault="00E30B09" w:rsidP="00E30B09">
                  <w:pPr>
                    <w:pStyle w:val="vgutTableText"/>
                  </w:pPr>
                  <w:r w:rsidRPr="00E30B09">
                    <w:t>доступа</w:t>
                  </w:r>
                </w:p>
              </w:tc>
            </w:tr>
          </w:tbl>
          <w:p w14:paraId="76129BA1" w14:textId="6AF82D2A" w:rsidR="00A407F7" w:rsidRDefault="00A407F7">
            <w:pPr>
              <w:pStyle w:val="vgutTableText"/>
            </w:pPr>
          </w:p>
        </w:tc>
        <w:tc>
          <w:tcPr>
            <w:tcW w:w="1506" w:type="dxa"/>
          </w:tcPr>
          <w:p w14:paraId="42E95B29" w14:textId="77777777" w:rsidR="00A407F7" w:rsidRDefault="00602599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0D5B0E7C" w14:textId="37CFE00B" w:rsidR="00A407F7" w:rsidRDefault="00E30B09">
            <w:pPr>
              <w:pStyle w:val="vgutTableText"/>
            </w:pPr>
            <w:r w:rsidRPr="00E30B09">
              <w:t>Испытание: пользователь не получает доступ к данным другого пользователя; административные функции доступны только администратору.</w:t>
            </w:r>
          </w:p>
        </w:tc>
      </w:tr>
    </w:tbl>
    <w:p w14:paraId="501C3E9A" w14:textId="57BA7DF5" w:rsidR="00E30B09" w:rsidRDefault="00E30B09">
      <w:r w:rsidRPr="00E30B09">
        <w:t xml:space="preserve">Система считается принятой, если при приёмочных испытаниях подтверждено выполнение всех требований с приоритетом </w:t>
      </w:r>
      <w:proofErr w:type="spellStart"/>
      <w:r w:rsidRPr="00E30B09">
        <w:t>Must</w:t>
      </w:r>
      <w:proofErr w:type="spellEnd"/>
      <w:r w:rsidRPr="00E30B09">
        <w:t xml:space="preserve"> </w:t>
      </w:r>
      <w:proofErr w:type="spellStart"/>
      <w:r w:rsidRPr="00E30B09">
        <w:t>Have</w:t>
      </w:r>
      <w:proofErr w:type="spellEnd"/>
      <w:r w:rsidRPr="00E30B09">
        <w:t xml:space="preserve"> и не менее 80 % требований с приоритетом </w:t>
      </w:r>
      <w:proofErr w:type="spellStart"/>
      <w:r w:rsidRPr="00E30B09">
        <w:t>Should</w:t>
      </w:r>
      <w:proofErr w:type="spellEnd"/>
      <w:r w:rsidRPr="00E30B09">
        <w:t xml:space="preserve"> </w:t>
      </w:r>
      <w:proofErr w:type="spellStart"/>
      <w:r w:rsidRPr="00E30B09">
        <w:t>Have</w:t>
      </w:r>
      <w:proofErr w:type="spellEnd"/>
      <w:r w:rsidRPr="00E30B09">
        <w:t>. Выявленные в ходе испытаний несоответствия фиксируются в протоколе испытаний и устраняются исполнителем в согласованные с заказчиком сроки, после чего проводятся повторные испытания по несоответствующим требованиям.</w:t>
      </w:r>
    </w:p>
    <w:p w14:paraId="544DF86D" w14:textId="77777777" w:rsidR="00A407F7" w:rsidRPr="004E5DE3" w:rsidRDefault="00602599">
      <w:pPr>
        <w:pStyle w:val="1"/>
      </w:pPr>
      <w:bookmarkStart w:id="49" w:name="_Toc241712994"/>
      <w:r w:rsidRPr="004E5DE3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49"/>
    </w:p>
    <w:p w14:paraId="4E406243" w14:textId="77777777" w:rsidR="00A407F7" w:rsidRDefault="00602599">
      <w:r w:rsidRPr="004E5DE3">
        <w:t>Для подготовки объекта автоматизации к вводу системы в действие должны быть выполнены следующие мероприятия, создающие условия функционирования, при которых гарантируется соответствие системы требованиям настоящего технического задания:</w:t>
      </w:r>
    </w:p>
    <w:p w14:paraId="1BD727F6" w14:textId="77777777" w:rsidR="00EA36A4" w:rsidRDefault="00EA36A4" w:rsidP="00EA36A4">
      <w:pPr>
        <w:pStyle w:val="a0"/>
      </w:pPr>
      <w:r>
        <w:t>развернуть серверную часть системы и базу данных на сервере, соответствующем требованиям к техническому обеспечению;</w:t>
      </w:r>
    </w:p>
    <w:p w14:paraId="2824C73C" w14:textId="77777777" w:rsidR="00EA36A4" w:rsidRDefault="00EA36A4" w:rsidP="00EA36A4">
      <w:pPr>
        <w:pStyle w:val="a0"/>
      </w:pPr>
      <w:r>
        <w:t>установить и настроить защищённое соединение между клиентской и серверной частью системы по протоколу HTTPS;</w:t>
      </w:r>
    </w:p>
    <w:p w14:paraId="25FC0B7C" w14:textId="77777777" w:rsidR="00EA36A4" w:rsidRDefault="00EA36A4" w:rsidP="00EA36A4">
      <w:pPr>
        <w:pStyle w:val="a0"/>
      </w:pPr>
      <w:r>
        <w:t>настроить базу данных и выполнить начальную загрузку необходимых справочных данных, включая регламенты технического обслуживания и сведения об автосервисах;</w:t>
      </w:r>
    </w:p>
    <w:p w14:paraId="515160D9" w14:textId="77777777" w:rsidR="00EA36A4" w:rsidRDefault="00EA36A4" w:rsidP="00EA36A4">
      <w:pPr>
        <w:pStyle w:val="a0"/>
      </w:pPr>
      <w:r>
        <w:t>создать учётную запись администратора и настроить права доступа к административным функциям системы;</w:t>
      </w:r>
    </w:p>
    <w:p w14:paraId="39FD45A4" w14:textId="77777777" w:rsidR="00EA36A4" w:rsidRDefault="00EA36A4" w:rsidP="00EA36A4">
      <w:pPr>
        <w:pStyle w:val="a0"/>
      </w:pPr>
      <w:r>
        <w:t>опубликовать пользовательское соглашение и политику обработки персональных данных, обеспечив возможность их просмотра пользователем;</w:t>
      </w:r>
    </w:p>
    <w:p w14:paraId="44657221" w14:textId="77777777" w:rsidR="00EA36A4" w:rsidRDefault="00EA36A4" w:rsidP="00EA36A4">
      <w:pPr>
        <w:pStyle w:val="a0"/>
      </w:pPr>
      <w:r>
        <w:t>настроить журналирование и мониторинг работоспособности серверной части;</w:t>
      </w:r>
    </w:p>
    <w:p w14:paraId="02D835C2" w14:textId="77777777" w:rsidR="00EA36A4" w:rsidRDefault="00EA36A4" w:rsidP="00EA36A4">
      <w:pPr>
        <w:pStyle w:val="a0"/>
      </w:pPr>
      <w:r>
        <w:t>настроить автоматическое резервное копирование базы данных;</w:t>
      </w:r>
    </w:p>
    <w:p w14:paraId="3F1B778E" w14:textId="4ACEDFE0" w:rsidR="00EA36A4" w:rsidRPr="004E5DE3" w:rsidRDefault="00EA36A4" w:rsidP="00EA36A4">
      <w:pPr>
        <w:pStyle w:val="a0"/>
      </w:pPr>
      <w:r>
        <w:t xml:space="preserve">обеспечить возможность установки и запуска клиентской части системы на поддерживаемых устройствах под управлением </w:t>
      </w:r>
      <w:proofErr w:type="spellStart"/>
      <w:r>
        <w:t>Android</w:t>
      </w:r>
      <w:proofErr w:type="spellEnd"/>
      <w:r>
        <w:t>.</w:t>
      </w:r>
    </w:p>
    <w:p w14:paraId="3B47E048" w14:textId="77777777" w:rsidR="00A407F7" w:rsidRDefault="00602599">
      <w:pPr>
        <w:pStyle w:val="1"/>
      </w:pPr>
      <w:bookmarkStart w:id="50" w:name="_Toc241712995"/>
      <w:r>
        <w:lastRenderedPageBreak/>
        <w:t>Требования к документированию</w:t>
      </w:r>
      <w:bookmarkEnd w:id="50"/>
    </w:p>
    <w:p w14:paraId="4F7407F7" w14:textId="77777777" w:rsidR="00A407F7" w:rsidRDefault="00602599">
      <w:r>
        <w:t>Состав программной документации должен включать в себя:</w:t>
      </w:r>
    </w:p>
    <w:p w14:paraId="31627875" w14:textId="77777777" w:rsidR="00A407F7" w:rsidRDefault="00602599">
      <w:pPr>
        <w:pStyle w:val="a0"/>
      </w:pPr>
      <w:r>
        <w:t>техническое задание, включающее требования к разработке проекта, его цель, задачи, сведения об исполнителях и заказчиках, сроки выполнения и назначение; в документе должно быть описано предметное содержание проекта, приведены основные термины и определения, а также указаны требования к результатам работы, порядку их сдачи и приёма</w:t>
      </w:r>
    </w:p>
    <w:p w14:paraId="748A2253" w14:textId="77777777" w:rsidR="00A407F7" w:rsidRDefault="00602599">
      <w:r>
        <w:t>Все вышеперечисленные документы должны быть написаны с учётом требований:</w:t>
      </w:r>
    </w:p>
    <w:p w14:paraId="7253C16F" w14:textId="77777777" w:rsidR="00A407F7" w:rsidRDefault="00602599">
      <w:pPr>
        <w:pStyle w:val="a0"/>
      </w:pPr>
      <w:r>
        <w:t xml:space="preserve">СТП </w:t>
      </w:r>
      <w:proofErr w:type="spellStart"/>
      <w:r>
        <w:t>ВятГУ</w:t>
      </w:r>
      <w:proofErr w:type="spellEnd"/>
      <w:r>
        <w:t xml:space="preserve"> 101-2004;</w:t>
      </w:r>
    </w:p>
    <w:p w14:paraId="1230C620" w14:textId="77777777" w:rsidR="00A407F7" w:rsidRDefault="00602599">
      <w:pPr>
        <w:pStyle w:val="a0"/>
      </w:pPr>
      <w:r>
        <w:t>ГОСТ 34.602-2020;</w:t>
      </w:r>
    </w:p>
    <w:p w14:paraId="742D6468" w14:textId="77777777" w:rsidR="00A407F7" w:rsidRDefault="00602599" w:rsidP="001807EC">
      <w:pPr>
        <w:pStyle w:val="a0"/>
      </w:pPr>
      <w:r>
        <w:t>ГОСТ 7.32-2017</w:t>
      </w:r>
      <w:r w:rsidR="001807EC">
        <w:t>.</w:t>
      </w:r>
    </w:p>
    <w:p w14:paraId="0C71DF1F" w14:textId="77777777" w:rsidR="00A407F7" w:rsidRPr="00D824CC" w:rsidRDefault="00602599">
      <w:pPr>
        <w:pStyle w:val="1"/>
      </w:pPr>
      <w:bookmarkStart w:id="51" w:name="_Toc241712996"/>
      <w:r w:rsidRPr="00D824CC">
        <w:lastRenderedPageBreak/>
        <w:t>Источники разработки</w:t>
      </w:r>
      <w:bookmarkEnd w:id="51"/>
    </w:p>
    <w:p w14:paraId="07896D20" w14:textId="77777777" w:rsidR="00A407F7" w:rsidRPr="00D824CC" w:rsidRDefault="00602599" w:rsidP="00D824CC">
      <w:r w:rsidRPr="00D824CC">
        <w:t>Настоящее техническое задание разработано на основании следующих документов и информационных материалов, которые должны быть использованы при создании системы:</w:t>
      </w:r>
    </w:p>
    <w:p w14:paraId="3E2C1554" w14:textId="77777777" w:rsidR="00A407F7" w:rsidRPr="00D824CC" w:rsidRDefault="00602599">
      <w:pPr>
        <w:pStyle w:val="a0"/>
      </w:pPr>
      <w:r w:rsidRPr="00D824CC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3C3B13E7" w14:textId="77777777" w:rsidR="00A407F7" w:rsidRPr="00D824CC" w:rsidRDefault="00602599">
      <w:pPr>
        <w:pStyle w:val="a0"/>
      </w:pPr>
      <w:r w:rsidRPr="00D824CC">
        <w:t>ГОСТ 7.32-2017 «Система стандартов по информации, библиотечному и издательскому делу. Отчёт о научно-исследовательской работе. Структура и правила оформления»;</w:t>
      </w:r>
    </w:p>
    <w:p w14:paraId="41775D55" w14:textId="77777777" w:rsidR="00A407F7" w:rsidRPr="00D824CC" w:rsidRDefault="00602599">
      <w:pPr>
        <w:pStyle w:val="a0"/>
      </w:pPr>
      <w:r w:rsidRPr="00D824CC">
        <w:t xml:space="preserve">СТП </w:t>
      </w:r>
      <w:proofErr w:type="spellStart"/>
      <w:r w:rsidRPr="00D824CC">
        <w:t>ВятГУ</w:t>
      </w:r>
      <w:proofErr w:type="spellEnd"/>
      <w:r w:rsidRPr="00D824CC">
        <w:t xml:space="preserve"> 101-2004 «Общие требования к оформлению текстовых документов»;</w:t>
      </w:r>
    </w:p>
    <w:p w14:paraId="1B446C9C" w14:textId="77777777" w:rsidR="00A407F7" w:rsidRPr="00D824CC" w:rsidRDefault="00602599">
      <w:pPr>
        <w:pStyle w:val="a0"/>
      </w:pPr>
      <w:r w:rsidRPr="00D824CC">
        <w:t>техническая документация внешнего картографического провайдера и внешнего сервиса поиска мест, включая описание их программных интерфейсов и лицензионных условий;</w:t>
      </w:r>
    </w:p>
    <w:p w14:paraId="2B075146" w14:textId="77777777" w:rsidR="00A407F7" w:rsidRPr="00D824CC" w:rsidRDefault="00602599">
      <w:pPr>
        <w:pStyle w:val="a0"/>
      </w:pPr>
      <w:r w:rsidRPr="00D824CC">
        <w:t>техническая документация на внешние навигационные приложения в части поддерживаемых ссылок-протоколов передачи маршрута.</w:t>
      </w:r>
    </w:p>
    <w:sectPr w:rsidR="00A407F7" w:rsidRPr="00D824CC" w:rsidSect="00907269">
      <w:headerReference w:type="default" r:id="rId24"/>
      <w:pgSz w:w="11906" w:h="16838"/>
      <w:pgMar w:top="1134" w:right="567" w:bottom="1134" w:left="1134" w:header="70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A94ED" w14:textId="77777777" w:rsidR="002727F0" w:rsidRDefault="002727F0">
      <w:pPr>
        <w:spacing w:before="0" w:line="240" w:lineRule="auto"/>
      </w:pPr>
      <w:r>
        <w:separator/>
      </w:r>
    </w:p>
  </w:endnote>
  <w:endnote w:type="continuationSeparator" w:id="0">
    <w:p w14:paraId="5DBA8184" w14:textId="77777777" w:rsidR="002727F0" w:rsidRDefault="002727F0">
      <w:pPr>
        <w:spacing w:before="0" w:line="240" w:lineRule="auto"/>
      </w:pPr>
      <w:r>
        <w:continuationSeparator/>
      </w:r>
    </w:p>
  </w:endnote>
  <w:endnote w:type="continuationNotice" w:id="1">
    <w:p w14:paraId="5A356E44" w14:textId="77777777" w:rsidR="002727F0" w:rsidRDefault="002727F0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14:paraId="72034DA3" w14:textId="77777777" w:rsidR="003C2D06" w:rsidRDefault="003C2D06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03C65F27" w14:textId="77777777" w:rsidR="003C2D06" w:rsidRDefault="003C2D06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63B" w14:textId="77777777" w:rsidR="003C2D06" w:rsidRDefault="003C2D06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1D03A" w14:textId="77777777" w:rsidR="002727F0" w:rsidRDefault="002727F0" w:rsidP="00990EAC">
      <w:pPr>
        <w:spacing w:before="0" w:line="240" w:lineRule="auto"/>
      </w:pPr>
      <w:r>
        <w:separator/>
      </w:r>
    </w:p>
  </w:footnote>
  <w:footnote w:type="continuationSeparator" w:id="0">
    <w:p w14:paraId="53A5CFFF" w14:textId="77777777" w:rsidR="002727F0" w:rsidRDefault="002727F0" w:rsidP="00990EAC">
      <w:pPr>
        <w:spacing w:before="0" w:line="240" w:lineRule="auto"/>
      </w:pPr>
      <w:r>
        <w:continuationSeparator/>
      </w:r>
    </w:p>
  </w:footnote>
  <w:footnote w:type="continuationNotice" w:id="1">
    <w:p w14:paraId="1B44B784" w14:textId="77777777" w:rsidR="002727F0" w:rsidRDefault="002727F0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14:paraId="54BB93F9" w14:textId="77777777" w:rsidR="003C2D06" w:rsidRDefault="003C2D06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3B289F15" w14:textId="77777777" w:rsidR="003C2D06" w:rsidRDefault="003C2D06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14:paraId="6243D96D" w14:textId="77777777" w:rsidR="003C2D06" w:rsidRDefault="003C2D06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711842008"/>
      <w:docPartObj>
        <w:docPartGallery w:val="Page Numbers (Top of Page)"/>
        <w:docPartUnique/>
      </w:docPartObj>
    </w:sdtPr>
    <w:sdtContent>
      <w:p w14:paraId="170FBE7C" w14:textId="77777777" w:rsidR="003C2D06" w:rsidRDefault="003C2D06" w:rsidP="00907269">
        <w:pPr>
          <w:pStyle w:val="ad"/>
          <w:framePr w:wrap="none" w:vAnchor="text" w:hAnchor="margin" w:xAlign="center" w:y="1"/>
          <w:ind w:firstLine="0"/>
          <w:jc w:val="left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6E1392">
          <w:rPr>
            <w:rStyle w:val="af1"/>
            <w:noProof/>
          </w:rPr>
          <w:t>26</w:t>
        </w:r>
        <w:r>
          <w:rPr>
            <w:rStyle w:val="af1"/>
          </w:rPr>
          <w:fldChar w:fldCharType="end"/>
        </w:r>
      </w:p>
    </w:sdtContent>
  </w:sdt>
  <w:p w14:paraId="520B629A" w14:textId="77777777" w:rsidR="003C2D06" w:rsidRDefault="003C2D06" w:rsidP="00683BA9">
    <w:pPr>
      <w:pStyle w:val="ad"/>
      <w:ind w:right="360" w:firstLine="0"/>
      <w:jc w:val="center"/>
      <w:rPr>
        <w:rStyle w:val="af1"/>
      </w:rPr>
    </w:pPr>
  </w:p>
  <w:p w14:paraId="19D299B2" w14:textId="77777777" w:rsidR="003C2D06" w:rsidRPr="008E27BF" w:rsidRDefault="003C2D06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9D9722B"/>
    <w:multiLevelType w:val="multilevel"/>
    <w:tmpl w:val="430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4404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75457"/>
    <w:multiLevelType w:val="multilevel"/>
    <w:tmpl w:val="9D8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4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E8D1B91"/>
    <w:multiLevelType w:val="multilevel"/>
    <w:tmpl w:val="7B04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9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48C32F46"/>
    <w:multiLevelType w:val="multilevel"/>
    <w:tmpl w:val="9E6E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5433A57"/>
    <w:multiLevelType w:val="hybridMultilevel"/>
    <w:tmpl w:val="B2944AB2"/>
    <w:lvl w:ilvl="0" w:tplc="401A97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580A3065"/>
    <w:multiLevelType w:val="hybridMultilevel"/>
    <w:tmpl w:val="8B885168"/>
    <w:lvl w:ilvl="0" w:tplc="401A97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E546EA"/>
    <w:multiLevelType w:val="multilevel"/>
    <w:tmpl w:val="989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2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87079183">
    <w:abstractNumId w:val="13"/>
  </w:num>
  <w:num w:numId="2" w16cid:durableId="1471632190">
    <w:abstractNumId w:val="0"/>
  </w:num>
  <w:num w:numId="3" w16cid:durableId="1932465527">
    <w:abstractNumId w:val="18"/>
  </w:num>
  <w:num w:numId="4" w16cid:durableId="26375380">
    <w:abstractNumId w:val="7"/>
  </w:num>
  <w:num w:numId="5" w16cid:durableId="856967230">
    <w:abstractNumId w:val="8"/>
  </w:num>
  <w:num w:numId="6" w16cid:durableId="1923299009">
    <w:abstractNumId w:val="23"/>
  </w:num>
  <w:num w:numId="7" w16cid:durableId="151681256">
    <w:abstractNumId w:val="26"/>
  </w:num>
  <w:num w:numId="8" w16cid:durableId="1257056960">
    <w:abstractNumId w:val="33"/>
  </w:num>
  <w:num w:numId="9" w16cid:durableId="1034384886">
    <w:abstractNumId w:val="36"/>
  </w:num>
  <w:num w:numId="10" w16cid:durableId="618561500">
    <w:abstractNumId w:val="25"/>
  </w:num>
  <w:num w:numId="11" w16cid:durableId="622229676">
    <w:abstractNumId w:val="30"/>
  </w:num>
  <w:num w:numId="12" w16cid:durableId="274946164">
    <w:abstractNumId w:val="42"/>
  </w:num>
  <w:num w:numId="13" w16cid:durableId="2016421208">
    <w:abstractNumId w:val="19"/>
  </w:num>
  <w:num w:numId="14" w16cid:durableId="214584399">
    <w:abstractNumId w:val="22"/>
  </w:num>
  <w:num w:numId="15" w16cid:durableId="357969018">
    <w:abstractNumId w:val="12"/>
  </w:num>
  <w:num w:numId="16" w16cid:durableId="1782677288">
    <w:abstractNumId w:val="38"/>
  </w:num>
  <w:num w:numId="17" w16cid:durableId="1295987964">
    <w:abstractNumId w:val="31"/>
  </w:num>
  <w:num w:numId="18" w16cid:durableId="1414932071">
    <w:abstractNumId w:val="9"/>
  </w:num>
  <w:num w:numId="19" w16cid:durableId="2068414201">
    <w:abstractNumId w:val="20"/>
  </w:num>
  <w:num w:numId="20" w16cid:durableId="1237010069">
    <w:abstractNumId w:val="29"/>
  </w:num>
  <w:num w:numId="21" w16cid:durableId="1746607986">
    <w:abstractNumId w:val="6"/>
  </w:num>
  <w:num w:numId="22" w16cid:durableId="689184993">
    <w:abstractNumId w:val="37"/>
  </w:num>
  <w:num w:numId="23" w16cid:durableId="1175412953">
    <w:abstractNumId w:val="41"/>
  </w:num>
  <w:num w:numId="24" w16cid:durableId="2141652958">
    <w:abstractNumId w:val="4"/>
  </w:num>
  <w:num w:numId="25" w16cid:durableId="1073283584">
    <w:abstractNumId w:val="17"/>
  </w:num>
  <w:num w:numId="26" w16cid:durableId="1143545403">
    <w:abstractNumId w:val="35"/>
  </w:num>
  <w:num w:numId="27" w16cid:durableId="1031109249">
    <w:abstractNumId w:val="21"/>
  </w:num>
  <w:num w:numId="28" w16cid:durableId="1924681399">
    <w:abstractNumId w:val="40"/>
  </w:num>
  <w:num w:numId="29" w16cid:durableId="517281810">
    <w:abstractNumId w:val="28"/>
  </w:num>
  <w:num w:numId="30" w16cid:durableId="1760711779">
    <w:abstractNumId w:val="7"/>
    <w:lvlOverride w:ilvl="0">
      <w:startOverride w:val="1"/>
    </w:lvlOverride>
  </w:num>
  <w:num w:numId="31" w16cid:durableId="1446315118">
    <w:abstractNumId w:val="7"/>
    <w:lvlOverride w:ilvl="0">
      <w:startOverride w:val="1"/>
    </w:lvlOverride>
  </w:num>
  <w:num w:numId="32" w16cid:durableId="718093975">
    <w:abstractNumId w:val="15"/>
  </w:num>
  <w:num w:numId="33" w16cid:durableId="390427472">
    <w:abstractNumId w:val="1"/>
  </w:num>
  <w:num w:numId="34" w16cid:durableId="439109796">
    <w:abstractNumId w:val="7"/>
    <w:lvlOverride w:ilvl="0">
      <w:startOverride w:val="1"/>
    </w:lvlOverride>
  </w:num>
  <w:num w:numId="35" w16cid:durableId="1024399595">
    <w:abstractNumId w:val="7"/>
    <w:lvlOverride w:ilvl="0">
      <w:startOverride w:val="1"/>
    </w:lvlOverride>
  </w:num>
  <w:num w:numId="36" w16cid:durableId="185027281">
    <w:abstractNumId w:val="7"/>
    <w:lvlOverride w:ilvl="0">
      <w:startOverride w:val="1"/>
    </w:lvlOverride>
  </w:num>
  <w:num w:numId="37" w16cid:durableId="2117433872">
    <w:abstractNumId w:val="2"/>
  </w:num>
  <w:num w:numId="38" w16cid:durableId="1438521914">
    <w:abstractNumId w:val="11"/>
  </w:num>
  <w:num w:numId="39" w16cid:durableId="1547373365">
    <w:abstractNumId w:val="7"/>
    <w:lvlOverride w:ilvl="0">
      <w:startOverride w:val="1"/>
    </w:lvlOverride>
  </w:num>
  <w:num w:numId="40" w16cid:durableId="388503288">
    <w:abstractNumId w:val="7"/>
    <w:lvlOverride w:ilvl="0">
      <w:startOverride w:val="1"/>
    </w:lvlOverride>
  </w:num>
  <w:num w:numId="41" w16cid:durableId="1886529095">
    <w:abstractNumId w:val="14"/>
  </w:num>
  <w:num w:numId="42" w16cid:durableId="359480835">
    <w:abstractNumId w:val="5"/>
  </w:num>
  <w:num w:numId="43" w16cid:durableId="1271812349">
    <w:abstractNumId w:val="24"/>
  </w:num>
  <w:num w:numId="44" w16cid:durableId="583225148">
    <w:abstractNumId w:val="10"/>
  </w:num>
  <w:num w:numId="45" w16cid:durableId="1671984676">
    <w:abstractNumId w:val="39"/>
  </w:num>
  <w:num w:numId="46" w16cid:durableId="749960198">
    <w:abstractNumId w:val="34"/>
  </w:num>
  <w:num w:numId="47" w16cid:durableId="972174978">
    <w:abstractNumId w:val="16"/>
  </w:num>
  <w:num w:numId="48" w16cid:durableId="672993036">
    <w:abstractNumId w:val="27"/>
  </w:num>
  <w:num w:numId="49" w16cid:durableId="1088237509">
    <w:abstractNumId w:val="32"/>
  </w:num>
  <w:num w:numId="50" w16cid:durableId="9486327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6A53"/>
    <w:rsid w:val="0005745E"/>
    <w:rsid w:val="0005790A"/>
    <w:rsid w:val="00061F64"/>
    <w:rsid w:val="000652EE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2B16"/>
    <w:rsid w:val="000B48EF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4146"/>
    <w:rsid w:val="00106B06"/>
    <w:rsid w:val="00113116"/>
    <w:rsid w:val="0011316B"/>
    <w:rsid w:val="00113A8C"/>
    <w:rsid w:val="00114BAC"/>
    <w:rsid w:val="001157C8"/>
    <w:rsid w:val="001223A9"/>
    <w:rsid w:val="001238DC"/>
    <w:rsid w:val="001275E2"/>
    <w:rsid w:val="00127A5A"/>
    <w:rsid w:val="00130673"/>
    <w:rsid w:val="0013162A"/>
    <w:rsid w:val="0013287A"/>
    <w:rsid w:val="001419C5"/>
    <w:rsid w:val="00146204"/>
    <w:rsid w:val="00150617"/>
    <w:rsid w:val="00155A8D"/>
    <w:rsid w:val="0016119C"/>
    <w:rsid w:val="00164186"/>
    <w:rsid w:val="001673EC"/>
    <w:rsid w:val="00172DBA"/>
    <w:rsid w:val="001807EC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4C43"/>
    <w:rsid w:val="001B794F"/>
    <w:rsid w:val="001C1C2A"/>
    <w:rsid w:val="001D1A66"/>
    <w:rsid w:val="001D25A3"/>
    <w:rsid w:val="001D3FB1"/>
    <w:rsid w:val="001E1829"/>
    <w:rsid w:val="001F3ADA"/>
    <w:rsid w:val="001F3C1A"/>
    <w:rsid w:val="001F5E9C"/>
    <w:rsid w:val="001F61FC"/>
    <w:rsid w:val="00201509"/>
    <w:rsid w:val="002022C5"/>
    <w:rsid w:val="002041BA"/>
    <w:rsid w:val="00204302"/>
    <w:rsid w:val="00204B1C"/>
    <w:rsid w:val="00227E5F"/>
    <w:rsid w:val="0023221D"/>
    <w:rsid w:val="00234403"/>
    <w:rsid w:val="00234BD7"/>
    <w:rsid w:val="0023625C"/>
    <w:rsid w:val="00236CC7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696B"/>
    <w:rsid w:val="00270C38"/>
    <w:rsid w:val="00272504"/>
    <w:rsid w:val="002727F0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B25"/>
    <w:rsid w:val="002D5ED0"/>
    <w:rsid w:val="002D71E9"/>
    <w:rsid w:val="002E21DD"/>
    <w:rsid w:val="002E28E9"/>
    <w:rsid w:val="002E4471"/>
    <w:rsid w:val="002F15DD"/>
    <w:rsid w:val="002F5C8A"/>
    <w:rsid w:val="00303DC8"/>
    <w:rsid w:val="0030412D"/>
    <w:rsid w:val="00311E97"/>
    <w:rsid w:val="00312254"/>
    <w:rsid w:val="00312F95"/>
    <w:rsid w:val="00317B1A"/>
    <w:rsid w:val="00317BF7"/>
    <w:rsid w:val="00323F6E"/>
    <w:rsid w:val="00326605"/>
    <w:rsid w:val="00326C7F"/>
    <w:rsid w:val="003419C4"/>
    <w:rsid w:val="00342964"/>
    <w:rsid w:val="00345236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52FD"/>
    <w:rsid w:val="00386F3E"/>
    <w:rsid w:val="00387311"/>
    <w:rsid w:val="00387E10"/>
    <w:rsid w:val="00390EAB"/>
    <w:rsid w:val="003915BE"/>
    <w:rsid w:val="003916ED"/>
    <w:rsid w:val="00393F45"/>
    <w:rsid w:val="003954B2"/>
    <w:rsid w:val="003965FB"/>
    <w:rsid w:val="00397496"/>
    <w:rsid w:val="003A4E95"/>
    <w:rsid w:val="003A546E"/>
    <w:rsid w:val="003A7A43"/>
    <w:rsid w:val="003C1384"/>
    <w:rsid w:val="003C2810"/>
    <w:rsid w:val="003C2D06"/>
    <w:rsid w:val="003C3CA0"/>
    <w:rsid w:val="003C64AA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6DCA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4707"/>
    <w:rsid w:val="004656AA"/>
    <w:rsid w:val="00465A5A"/>
    <w:rsid w:val="004677DC"/>
    <w:rsid w:val="00467A95"/>
    <w:rsid w:val="00470451"/>
    <w:rsid w:val="00471FE2"/>
    <w:rsid w:val="00472A19"/>
    <w:rsid w:val="00473D97"/>
    <w:rsid w:val="004753D5"/>
    <w:rsid w:val="00475A10"/>
    <w:rsid w:val="004767CD"/>
    <w:rsid w:val="00477484"/>
    <w:rsid w:val="00483BD8"/>
    <w:rsid w:val="0048416D"/>
    <w:rsid w:val="004851F6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C5524"/>
    <w:rsid w:val="004D41A2"/>
    <w:rsid w:val="004D4284"/>
    <w:rsid w:val="004E5DE3"/>
    <w:rsid w:val="004E7FE7"/>
    <w:rsid w:val="004F3EAD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156D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02E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5195"/>
    <w:rsid w:val="005972E7"/>
    <w:rsid w:val="005A188B"/>
    <w:rsid w:val="005A4E60"/>
    <w:rsid w:val="005B1AF7"/>
    <w:rsid w:val="005B38F3"/>
    <w:rsid w:val="005B48DB"/>
    <w:rsid w:val="005B5089"/>
    <w:rsid w:val="005B6DEE"/>
    <w:rsid w:val="005D1D9F"/>
    <w:rsid w:val="005D4ECA"/>
    <w:rsid w:val="005D6666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2599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61775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3BA9"/>
    <w:rsid w:val="00686A3A"/>
    <w:rsid w:val="00695763"/>
    <w:rsid w:val="006A3648"/>
    <w:rsid w:val="006A4E6C"/>
    <w:rsid w:val="006A534C"/>
    <w:rsid w:val="006A5DFD"/>
    <w:rsid w:val="006A63BF"/>
    <w:rsid w:val="006C0211"/>
    <w:rsid w:val="006C3F1C"/>
    <w:rsid w:val="006D257F"/>
    <w:rsid w:val="006D37AB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05E0"/>
    <w:rsid w:val="006F512D"/>
    <w:rsid w:val="00701738"/>
    <w:rsid w:val="00702405"/>
    <w:rsid w:val="007043FA"/>
    <w:rsid w:val="00704444"/>
    <w:rsid w:val="00705CCE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D07C7"/>
    <w:rsid w:val="007D189A"/>
    <w:rsid w:val="007D18D6"/>
    <w:rsid w:val="007E3315"/>
    <w:rsid w:val="007E7DEB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18FE"/>
    <w:rsid w:val="008821B6"/>
    <w:rsid w:val="00887461"/>
    <w:rsid w:val="008913CD"/>
    <w:rsid w:val="00894D47"/>
    <w:rsid w:val="00895567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6506"/>
    <w:rsid w:val="008E7E57"/>
    <w:rsid w:val="008F4105"/>
    <w:rsid w:val="008F6FA6"/>
    <w:rsid w:val="009035C6"/>
    <w:rsid w:val="00907058"/>
    <w:rsid w:val="00907269"/>
    <w:rsid w:val="0090747E"/>
    <w:rsid w:val="009078D1"/>
    <w:rsid w:val="00910D16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4F5C"/>
    <w:rsid w:val="00955863"/>
    <w:rsid w:val="00957C73"/>
    <w:rsid w:val="00962BF3"/>
    <w:rsid w:val="00962C40"/>
    <w:rsid w:val="0096798D"/>
    <w:rsid w:val="00967D0A"/>
    <w:rsid w:val="00970E98"/>
    <w:rsid w:val="00971092"/>
    <w:rsid w:val="0097284A"/>
    <w:rsid w:val="009730DA"/>
    <w:rsid w:val="0097494B"/>
    <w:rsid w:val="0097511E"/>
    <w:rsid w:val="00975222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6122"/>
    <w:rsid w:val="00A350E8"/>
    <w:rsid w:val="00A3550C"/>
    <w:rsid w:val="00A37745"/>
    <w:rsid w:val="00A407F7"/>
    <w:rsid w:val="00A43160"/>
    <w:rsid w:val="00A43971"/>
    <w:rsid w:val="00A43D43"/>
    <w:rsid w:val="00A44857"/>
    <w:rsid w:val="00A50EA5"/>
    <w:rsid w:val="00A51A5D"/>
    <w:rsid w:val="00A52CF3"/>
    <w:rsid w:val="00A538A6"/>
    <w:rsid w:val="00A54F03"/>
    <w:rsid w:val="00A56628"/>
    <w:rsid w:val="00A57D5D"/>
    <w:rsid w:val="00A631A3"/>
    <w:rsid w:val="00A6323D"/>
    <w:rsid w:val="00A63893"/>
    <w:rsid w:val="00A64A7D"/>
    <w:rsid w:val="00A650B2"/>
    <w:rsid w:val="00A6518F"/>
    <w:rsid w:val="00A65FC3"/>
    <w:rsid w:val="00A66360"/>
    <w:rsid w:val="00A67E0B"/>
    <w:rsid w:val="00A70C76"/>
    <w:rsid w:val="00A7464D"/>
    <w:rsid w:val="00A75031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050C"/>
    <w:rsid w:val="00AF478D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6738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5F2"/>
    <w:rsid w:val="00B83BA3"/>
    <w:rsid w:val="00B84157"/>
    <w:rsid w:val="00B94DA0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3C3C"/>
    <w:rsid w:val="00C65157"/>
    <w:rsid w:val="00C85FBA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1422"/>
    <w:rsid w:val="00CB211A"/>
    <w:rsid w:val="00CC0EF3"/>
    <w:rsid w:val="00CC36A6"/>
    <w:rsid w:val="00CC3B6C"/>
    <w:rsid w:val="00CD1405"/>
    <w:rsid w:val="00CE0315"/>
    <w:rsid w:val="00CE03B0"/>
    <w:rsid w:val="00CE3A3D"/>
    <w:rsid w:val="00CE7A30"/>
    <w:rsid w:val="00CE7A85"/>
    <w:rsid w:val="00CE7EAF"/>
    <w:rsid w:val="00CF135C"/>
    <w:rsid w:val="00CF3B09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67BE9"/>
    <w:rsid w:val="00D7189D"/>
    <w:rsid w:val="00D730CA"/>
    <w:rsid w:val="00D801DF"/>
    <w:rsid w:val="00D824CC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575A"/>
    <w:rsid w:val="00DC5FE1"/>
    <w:rsid w:val="00DD2B98"/>
    <w:rsid w:val="00DD3EE5"/>
    <w:rsid w:val="00DD4754"/>
    <w:rsid w:val="00DE03C1"/>
    <w:rsid w:val="00DE18B5"/>
    <w:rsid w:val="00DE3535"/>
    <w:rsid w:val="00DE3927"/>
    <w:rsid w:val="00DE479D"/>
    <w:rsid w:val="00DF09F4"/>
    <w:rsid w:val="00DF72AB"/>
    <w:rsid w:val="00E02E0B"/>
    <w:rsid w:val="00E0593E"/>
    <w:rsid w:val="00E0698D"/>
    <w:rsid w:val="00E14A47"/>
    <w:rsid w:val="00E208B0"/>
    <w:rsid w:val="00E22132"/>
    <w:rsid w:val="00E24D98"/>
    <w:rsid w:val="00E26720"/>
    <w:rsid w:val="00E268C4"/>
    <w:rsid w:val="00E30B09"/>
    <w:rsid w:val="00E36DF7"/>
    <w:rsid w:val="00E41AEE"/>
    <w:rsid w:val="00E42E56"/>
    <w:rsid w:val="00E431A6"/>
    <w:rsid w:val="00E4794F"/>
    <w:rsid w:val="00E508A7"/>
    <w:rsid w:val="00E50F28"/>
    <w:rsid w:val="00E515E1"/>
    <w:rsid w:val="00E60A44"/>
    <w:rsid w:val="00E61B22"/>
    <w:rsid w:val="00E666EA"/>
    <w:rsid w:val="00E66B48"/>
    <w:rsid w:val="00E700A7"/>
    <w:rsid w:val="00E7408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36A4"/>
    <w:rsid w:val="00EA5A0B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D0BE5"/>
    <w:rsid w:val="00ED3B32"/>
    <w:rsid w:val="00ED4484"/>
    <w:rsid w:val="00ED6B45"/>
    <w:rsid w:val="00ED7346"/>
    <w:rsid w:val="00ED77F3"/>
    <w:rsid w:val="00ED7880"/>
    <w:rsid w:val="00ED7A3E"/>
    <w:rsid w:val="00EE45D4"/>
    <w:rsid w:val="00EE71DB"/>
    <w:rsid w:val="00EE7EF5"/>
    <w:rsid w:val="00EF1410"/>
    <w:rsid w:val="00F02F99"/>
    <w:rsid w:val="00F05BB5"/>
    <w:rsid w:val="00F069B1"/>
    <w:rsid w:val="00F113BF"/>
    <w:rsid w:val="00F120D7"/>
    <w:rsid w:val="00F20633"/>
    <w:rsid w:val="00F20ED0"/>
    <w:rsid w:val="00F2337D"/>
    <w:rsid w:val="00F25908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65A6B"/>
    <w:rsid w:val="00F700C0"/>
    <w:rsid w:val="00F70F2C"/>
    <w:rsid w:val="00F7451A"/>
    <w:rsid w:val="00F745DD"/>
    <w:rsid w:val="00F76B03"/>
    <w:rsid w:val="00F76D48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3223"/>
    <w:rsid w:val="00FA6956"/>
    <w:rsid w:val="00FB0572"/>
    <w:rsid w:val="00FB05EA"/>
    <w:rsid w:val="00FC00AB"/>
    <w:rsid w:val="00FC6FAD"/>
    <w:rsid w:val="00FD0C4A"/>
    <w:rsid w:val="00FD2680"/>
    <w:rsid w:val="00FD73B1"/>
    <w:rsid w:val="00FE0953"/>
    <w:rsid w:val="00FE1807"/>
    <w:rsid w:val="00FE3919"/>
    <w:rsid w:val="00FE55C2"/>
    <w:rsid w:val="00FE6FDC"/>
    <w:rsid w:val="00FE77D9"/>
    <w:rsid w:val="00FE7B7E"/>
    <w:rsid w:val="00FF0146"/>
    <w:rsid w:val="00FF117B"/>
    <w:rsid w:val="00FF2BA6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A019FC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236CC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F76D48"/>
    <w:pPr>
      <w:tabs>
        <w:tab w:val="left" w:pos="-4678"/>
        <w:tab w:val="right" w:leader="dot" w:pos="10206"/>
      </w:tabs>
      <w:suppressAutoHyphens/>
      <w:spacing w:before="0" w:line="276" w:lineRule="auto"/>
      <w:ind w:left="1985" w:right="566" w:hanging="851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2"/>
    <w:rsid w:val="0044495C"/>
  </w:style>
  <w:style w:type="character" w:customStyle="1" w:styleId="apple-converted-space">
    <w:name w:val="apple-converted-space"/>
    <w:basedOn w:val="a2"/>
    <w:rsid w:val="0044495C"/>
  </w:style>
  <w:style w:type="character" w:customStyle="1" w:styleId="s11">
    <w:name w:val="s11"/>
    <w:basedOn w:val="a2"/>
    <w:rsid w:val="0044495C"/>
  </w:style>
  <w:style w:type="paragraph" w:customStyle="1" w:styleId="s6">
    <w:name w:val="s6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2"/>
    <w:rsid w:val="0044495C"/>
  </w:style>
  <w:style w:type="character" w:customStyle="1" w:styleId="s4">
    <w:name w:val="s4"/>
    <w:basedOn w:val="a2"/>
    <w:rsid w:val="0044495C"/>
  </w:style>
  <w:style w:type="character" w:customStyle="1" w:styleId="s19">
    <w:name w:val="s19"/>
    <w:basedOn w:val="a2"/>
    <w:rsid w:val="0044495C"/>
  </w:style>
  <w:style w:type="character" w:customStyle="1" w:styleId="s27">
    <w:name w:val="s27"/>
    <w:basedOn w:val="a2"/>
    <w:rsid w:val="0044495C"/>
  </w:style>
  <w:style w:type="character" w:customStyle="1" w:styleId="s26">
    <w:name w:val="s26"/>
    <w:basedOn w:val="a2"/>
    <w:rsid w:val="0044495C"/>
  </w:style>
  <w:style w:type="character" w:styleId="aff">
    <w:name w:val="Emphasis"/>
    <w:basedOn w:val="a2"/>
    <w:uiPriority w:val="20"/>
    <w:qFormat/>
    <w:rsid w:val="0044495C"/>
    <w:rPr>
      <w:i/>
      <w:iCs/>
    </w:rPr>
  </w:style>
  <w:style w:type="character" w:styleId="aff0">
    <w:name w:val="Intense Reference"/>
    <w:basedOn w:val="a2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2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1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2"/>
    <w:rsid w:val="0044495C"/>
  </w:style>
  <w:style w:type="character" w:customStyle="1" w:styleId="eop">
    <w:name w:val="eop"/>
    <w:basedOn w:val="a2"/>
    <w:rsid w:val="0044495C"/>
  </w:style>
  <w:style w:type="paragraph" w:customStyle="1" w:styleId="artifact-docx-previewlistbullet">
    <w:name w:val="artifact-docx-preview_listbullet"/>
    <w:basedOn w:val="a1"/>
    <w:rsid w:val="003C3CA0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isselectedend">
    <w:name w:val="isselectedend"/>
    <w:basedOn w:val="a1"/>
    <w:rsid w:val="00954F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jpe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jpeg"/><Relationship Id="rId10" Type="http://schemas.openxmlformats.org/officeDocument/2006/relationships/endnotes" Target="endnotes.xml"/><Relationship Id="rId19" Type="http://schemas.openxmlformats.org/officeDocument/2006/relationships/image" Target="media/image5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2C3564-8775-49C8-9D39-FE075C931E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130</TotalTime>
  <Pages>48</Pages>
  <Words>10407</Words>
  <Characters>59326</Characters>
  <Application>Microsoft Office Word</Application>
  <DocSecurity>0</DocSecurity>
  <Lines>494</Lines>
  <Paragraphs>139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69594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Инара Савлук</cp:lastModifiedBy>
  <cp:revision>3</cp:revision>
  <cp:lastPrinted>2026-09-20T20:39:00Z</cp:lastPrinted>
  <dcterms:created xsi:type="dcterms:W3CDTF">2026-09-30T20:59:00Z</dcterms:created>
  <dcterms:modified xsi:type="dcterms:W3CDTF">2026-09-30T23:08:00Z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